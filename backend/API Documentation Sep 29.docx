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015CEA" w14:textId="144A8EB0" w:rsidR="00446124" w:rsidRDefault="0F84D16B" w:rsidP="07C6BA8E">
      <w:pPr>
        <w:pStyle w:val="Heading3"/>
        <w:spacing w:before="281" w:after="281"/>
        <w:rPr>
          <w:rFonts w:ascii="Aptos" w:eastAsia="Aptos" w:hAnsi="Aptos" w:cs="Aptos"/>
          <w:b/>
          <w:bCs/>
          <w:sz w:val="32"/>
          <w:szCs w:val="32"/>
        </w:rPr>
      </w:pPr>
      <w:r w:rsidRPr="07C6BA8E">
        <w:rPr>
          <w:rFonts w:ascii="Aptos" w:eastAsia="Aptos" w:hAnsi="Aptos" w:cs="Aptos"/>
          <w:b/>
          <w:bCs/>
          <w:sz w:val="32"/>
          <w:szCs w:val="32"/>
        </w:rPr>
        <w:t>API Documentation</w:t>
      </w:r>
    </w:p>
    <w:p w14:paraId="7E071F82" w14:textId="18C34EA1" w:rsidR="00446124" w:rsidRDefault="00446124" w:rsidP="07C6BA8E"/>
    <w:p w14:paraId="78E2ED03" w14:textId="4894980F" w:rsidR="00446124" w:rsidRDefault="1221F9ED" w:rsidP="37E82937">
      <w:pPr>
        <w:pStyle w:val="Heading2"/>
        <w:rPr>
          <w:rFonts w:ascii="Aptos" w:eastAsia="Aptos" w:hAnsi="Aptos" w:cs="Aptos"/>
          <w:b/>
          <w:bCs/>
        </w:rPr>
      </w:pPr>
      <w:r w:rsidRPr="37E82937">
        <w:rPr>
          <w:b/>
          <w:bCs/>
        </w:rPr>
        <w:t>Get user roles and permission</w:t>
      </w:r>
    </w:p>
    <w:p w14:paraId="0FEA36F3" w14:textId="3639F715" w:rsidR="5964F940" w:rsidRDefault="5964F940" w:rsidP="37E82937">
      <w:pPr>
        <w:spacing w:before="240" w:after="240"/>
      </w:pPr>
      <w:r w:rsidRPr="37E82937">
        <w:rPr>
          <w:rFonts w:ascii="Aptos" w:eastAsia="Aptos" w:hAnsi="Aptos" w:cs="Aptos"/>
          <w:lang w:val="en-US"/>
        </w:rPr>
        <w:t>Retrieves the roles and permissions for the authenticated user across all teams they belong to.</w:t>
      </w:r>
    </w:p>
    <w:p w14:paraId="5225E904" w14:textId="01155AF4" w:rsidR="00446124" w:rsidRDefault="1221F9ED" w:rsidP="07C6BA8E">
      <w:pPr>
        <w:spacing w:before="240" w:after="240"/>
        <w:rPr>
          <w:rFonts w:ascii="Aptos" w:eastAsia="Aptos" w:hAnsi="Aptos" w:cs="Aptos"/>
          <w:b/>
          <w:bCs/>
        </w:rPr>
      </w:pPr>
      <w:r w:rsidRPr="07C6BA8E">
        <w:rPr>
          <w:rFonts w:ascii="Aptos" w:eastAsia="Aptos" w:hAnsi="Aptos" w:cs="Aptos"/>
          <w:b/>
          <w:bCs/>
        </w:rPr>
        <w:t>E</w:t>
      </w:r>
      <w:r w:rsidR="68C3B855" w:rsidRPr="07C6BA8E">
        <w:rPr>
          <w:rFonts w:ascii="Aptos" w:eastAsia="Aptos" w:hAnsi="Aptos" w:cs="Aptos"/>
          <w:b/>
          <w:bCs/>
        </w:rPr>
        <w:t>ndpoint</w:t>
      </w:r>
    </w:p>
    <w:p w14:paraId="1BB05D13" w14:textId="4F553B25" w:rsidR="00446124" w:rsidRDefault="15E2FAA3" w:rsidP="07C6BA8E">
      <w:pPr>
        <w:spacing w:before="240" w:after="240"/>
        <w:rPr>
          <w:rFonts w:ascii="Aptos" w:eastAsia="Aptos" w:hAnsi="Aptos" w:cs="Aptos"/>
        </w:rPr>
      </w:pPr>
      <w:r w:rsidRPr="37E82937">
        <w:rPr>
          <w:rFonts w:ascii="Aptos" w:eastAsia="Aptos" w:hAnsi="Aptos" w:cs="Aptos"/>
          <w:highlight w:val="lightGray"/>
        </w:rPr>
        <w:t>GET</w:t>
      </w:r>
      <w:r w:rsidRPr="37E82937">
        <w:rPr>
          <w:rFonts w:ascii="Aptos" w:eastAsia="Aptos" w:hAnsi="Aptos" w:cs="Aptos"/>
        </w:rPr>
        <w:t xml:space="preserve"> </w:t>
      </w:r>
      <w:r w:rsidR="1221F9ED" w:rsidRPr="37E82937">
        <w:rPr>
          <w:rFonts w:ascii="Aptos" w:eastAsia="Aptos" w:hAnsi="Aptos" w:cs="Aptos"/>
        </w:rPr>
        <w:t>/api/multi-tenant/roles-permissions</w:t>
      </w:r>
    </w:p>
    <w:p w14:paraId="7937A45D" w14:textId="6E3B9ABA" w:rsidR="7D4E94FE" w:rsidRDefault="7D4E94FE" w:rsidP="37E82937">
      <w:pPr>
        <w:rPr>
          <w:rFonts w:ascii="Aptos" w:eastAsia="Aptos" w:hAnsi="Aptos" w:cs="Aptos"/>
          <w:b/>
          <w:bCs/>
        </w:rPr>
      </w:pPr>
      <w:r w:rsidRPr="37E82937">
        <w:rPr>
          <w:b/>
          <w:bCs/>
          <w:lang w:val="en-US"/>
        </w:rPr>
        <w:t>Authentication</w:t>
      </w:r>
    </w:p>
    <w:p w14:paraId="0119A084" w14:textId="035AC3C1" w:rsidR="7D4E94FE" w:rsidRDefault="7D4E94FE" w:rsidP="37E82937">
      <w:pPr>
        <w:spacing w:before="240" w:after="240"/>
        <w:rPr>
          <w:rFonts w:ascii="Aptos" w:eastAsia="Aptos" w:hAnsi="Aptos" w:cs="Aptos"/>
        </w:rPr>
      </w:pPr>
      <w:r w:rsidRPr="37E82937">
        <w:rPr>
          <w:rFonts w:ascii="Aptos" w:eastAsia="Aptos" w:hAnsi="Aptos" w:cs="Aptos"/>
          <w:lang w:val="en-US"/>
        </w:rPr>
        <w:t xml:space="preserve">This endpoint requires authentication. The user's id is </w:t>
      </w:r>
      <w:r w:rsidR="087008BE" w:rsidRPr="37E82937">
        <w:rPr>
          <w:rFonts w:ascii="Aptos" w:eastAsia="Aptos" w:hAnsi="Aptos" w:cs="Aptos"/>
          <w:lang w:val="en-US"/>
        </w:rPr>
        <w:t>extracted from the authentication token</w:t>
      </w:r>
      <w:r w:rsidRPr="37E82937">
        <w:rPr>
          <w:rFonts w:ascii="Aptos" w:eastAsia="Aptos" w:hAnsi="Aptos" w:cs="Aptos"/>
          <w:lang w:val="en-US"/>
        </w:rPr>
        <w:t>.</w:t>
      </w:r>
    </w:p>
    <w:p w14:paraId="622EF186" w14:textId="7537A679" w:rsidR="00446124" w:rsidRDefault="22AC9E13" w:rsidP="07C6BA8E">
      <w:pPr>
        <w:spacing w:before="240" w:after="240"/>
        <w:rPr>
          <w:rFonts w:ascii="Aptos" w:eastAsia="Aptos" w:hAnsi="Aptos" w:cs="Aptos"/>
          <w:b/>
          <w:bCs/>
        </w:rPr>
      </w:pPr>
      <w:r w:rsidRPr="37E82937">
        <w:rPr>
          <w:rFonts w:ascii="Aptos" w:eastAsia="Aptos" w:hAnsi="Aptos" w:cs="Aptos"/>
          <w:b/>
          <w:bCs/>
        </w:rPr>
        <w:t xml:space="preserve">Success </w:t>
      </w:r>
      <w:r w:rsidR="1221F9ED" w:rsidRPr="37E82937">
        <w:rPr>
          <w:rFonts w:ascii="Aptos" w:eastAsia="Aptos" w:hAnsi="Aptos" w:cs="Aptos"/>
          <w:b/>
          <w:bCs/>
        </w:rPr>
        <w:t>Response</w:t>
      </w:r>
      <w:r w:rsidR="61FB6BD1" w:rsidRPr="37E82937">
        <w:rPr>
          <w:rFonts w:ascii="Aptos" w:eastAsia="Aptos" w:hAnsi="Aptos" w:cs="Aptos"/>
          <w:b/>
          <w:bCs/>
        </w:rPr>
        <w:t>: 200 OK</w:t>
      </w:r>
    </w:p>
    <w:p w14:paraId="352DFA55" w14:textId="55C97A84" w:rsidR="1221F9ED" w:rsidRDefault="1221F9ED" w:rsidP="37E82937">
      <w:pPr>
        <w:rPr>
          <w:rFonts w:ascii="Aptos" w:eastAsia="Aptos" w:hAnsi="Aptos" w:cs="Aptos"/>
        </w:rPr>
      </w:pPr>
      <w:r w:rsidRPr="37E82937">
        <w:rPr>
          <w:rFonts w:ascii="Aptos" w:eastAsia="Aptos" w:hAnsi="Aptos" w:cs="Aptos"/>
        </w:rPr>
        <w:t>[</w:t>
      </w:r>
      <w:r>
        <w:br/>
      </w:r>
      <w:r w:rsidRPr="37E82937">
        <w:rPr>
          <w:rFonts w:ascii="Aptos" w:eastAsia="Aptos" w:hAnsi="Aptos" w:cs="Aptos"/>
        </w:rPr>
        <w:t xml:space="preserve">    {</w:t>
      </w:r>
      <w:r>
        <w:br/>
      </w:r>
      <w:r w:rsidRPr="37E82937">
        <w:rPr>
          <w:rFonts w:ascii="Aptos" w:eastAsia="Aptos" w:hAnsi="Aptos" w:cs="Aptos"/>
        </w:rPr>
        <w:t xml:space="preserve">        "team": "Business Team",</w:t>
      </w:r>
      <w:r>
        <w:br/>
      </w:r>
      <w:r w:rsidRPr="37E82937">
        <w:rPr>
          <w:rFonts w:ascii="Aptos" w:eastAsia="Aptos" w:hAnsi="Aptos" w:cs="Aptos"/>
        </w:rPr>
        <w:t xml:space="preserve">        "role": "Manager",</w:t>
      </w:r>
      <w:r>
        <w:br/>
      </w:r>
      <w:r w:rsidRPr="37E82937">
        <w:rPr>
          <w:rFonts w:ascii="Aptos" w:eastAsia="Aptos" w:hAnsi="Aptos" w:cs="Aptos"/>
        </w:rPr>
        <w:t xml:space="preserve">        "permissions": [</w:t>
      </w:r>
      <w:r>
        <w:br/>
      </w:r>
      <w:r w:rsidRPr="37E82937">
        <w:rPr>
          <w:rFonts w:ascii="Aptos" w:eastAsia="Aptos" w:hAnsi="Aptos" w:cs="Aptos"/>
        </w:rPr>
        <w:t xml:space="preserve">            {</w:t>
      </w:r>
      <w:r>
        <w:br/>
      </w:r>
      <w:r w:rsidRPr="37E82937">
        <w:rPr>
          <w:rFonts w:ascii="Aptos" w:eastAsia="Aptos" w:hAnsi="Aptos" w:cs="Aptos"/>
        </w:rPr>
        <w:t xml:space="preserve">                "permission_id": 1,</w:t>
      </w:r>
      <w:r>
        <w:br/>
      </w:r>
      <w:r w:rsidRPr="37E82937">
        <w:rPr>
          <w:rFonts w:ascii="Aptos" w:eastAsia="Aptos" w:hAnsi="Aptos" w:cs="Aptos"/>
        </w:rPr>
        <w:t xml:space="preserve">                "name": "READ_FEATURE_Initiate_Scan",</w:t>
      </w:r>
      <w:r>
        <w:br/>
      </w:r>
      <w:r w:rsidRPr="37E82937">
        <w:rPr>
          <w:rFonts w:ascii="Aptos" w:eastAsia="Aptos" w:hAnsi="Aptos" w:cs="Aptos"/>
        </w:rPr>
        <w:t xml:space="preserve">                "description": "Allows reading of Feature Initiate Scan"</w:t>
      </w:r>
      <w:r>
        <w:br/>
      </w:r>
      <w:r w:rsidRPr="37E82937">
        <w:rPr>
          <w:rFonts w:ascii="Aptos" w:eastAsia="Aptos" w:hAnsi="Aptos" w:cs="Aptos"/>
        </w:rPr>
        <w:t xml:space="preserve">            },</w:t>
      </w:r>
      <w:r>
        <w:br/>
      </w:r>
      <w:r w:rsidRPr="37E82937">
        <w:rPr>
          <w:rFonts w:ascii="Aptos" w:eastAsia="Aptos" w:hAnsi="Aptos" w:cs="Aptos"/>
        </w:rPr>
        <w:t xml:space="preserve">            {</w:t>
      </w:r>
      <w:r>
        <w:br/>
      </w:r>
      <w:r w:rsidRPr="37E82937">
        <w:rPr>
          <w:rFonts w:ascii="Aptos" w:eastAsia="Aptos" w:hAnsi="Aptos" w:cs="Aptos"/>
        </w:rPr>
        <w:t xml:space="preserve">                "permission_id": 2,</w:t>
      </w:r>
      <w:r>
        <w:br/>
      </w:r>
      <w:r w:rsidRPr="37E82937">
        <w:rPr>
          <w:rFonts w:ascii="Aptos" w:eastAsia="Aptos" w:hAnsi="Aptos" w:cs="Aptos"/>
        </w:rPr>
        <w:t xml:space="preserve">                "name": "WRITE_FEATURE_Initiate_Scan",</w:t>
      </w:r>
      <w:r>
        <w:br/>
      </w:r>
      <w:r w:rsidRPr="37E82937">
        <w:rPr>
          <w:rFonts w:ascii="Aptos" w:eastAsia="Aptos" w:hAnsi="Aptos" w:cs="Aptos"/>
        </w:rPr>
        <w:t xml:space="preserve">                "description": "Allows writing of Feature Initiate Scan"</w:t>
      </w:r>
      <w:r>
        <w:br/>
      </w:r>
      <w:r w:rsidRPr="37E82937">
        <w:rPr>
          <w:rFonts w:ascii="Aptos" w:eastAsia="Aptos" w:hAnsi="Aptos" w:cs="Aptos"/>
        </w:rPr>
        <w:t xml:space="preserve">            },</w:t>
      </w:r>
      <w:r>
        <w:br/>
      </w:r>
      <w:r w:rsidRPr="37E82937">
        <w:rPr>
          <w:rFonts w:ascii="Aptos" w:eastAsia="Aptos" w:hAnsi="Aptos" w:cs="Aptos"/>
        </w:rPr>
        <w:t xml:space="preserve">            {</w:t>
      </w:r>
      <w:r>
        <w:br/>
      </w:r>
      <w:r w:rsidRPr="37E82937">
        <w:rPr>
          <w:rFonts w:ascii="Aptos" w:eastAsia="Aptos" w:hAnsi="Aptos" w:cs="Aptos"/>
        </w:rPr>
        <w:t xml:space="preserve">                "permission_id": 3,</w:t>
      </w:r>
      <w:r>
        <w:br/>
      </w:r>
      <w:r w:rsidRPr="37E82937">
        <w:rPr>
          <w:rFonts w:ascii="Aptos" w:eastAsia="Aptos" w:hAnsi="Aptos" w:cs="Aptos"/>
        </w:rPr>
        <w:t xml:space="preserve">                "name": "EXECUTE_FEATURE_Initiate_Scan",</w:t>
      </w:r>
      <w:r>
        <w:br/>
      </w:r>
      <w:r w:rsidRPr="37E82937">
        <w:rPr>
          <w:rFonts w:ascii="Aptos" w:eastAsia="Aptos" w:hAnsi="Aptos" w:cs="Aptos"/>
        </w:rPr>
        <w:t xml:space="preserve">                "description": "Allows executing of Feature Initiate Scan"</w:t>
      </w:r>
      <w:r>
        <w:br/>
      </w:r>
      <w:r w:rsidRPr="37E82937">
        <w:rPr>
          <w:rFonts w:ascii="Aptos" w:eastAsia="Aptos" w:hAnsi="Aptos" w:cs="Aptos"/>
        </w:rPr>
        <w:t xml:space="preserve">            }</w:t>
      </w:r>
      <w:r>
        <w:br/>
      </w:r>
      <w:r w:rsidRPr="37E82937">
        <w:rPr>
          <w:rFonts w:ascii="Aptos" w:eastAsia="Aptos" w:hAnsi="Aptos" w:cs="Aptos"/>
        </w:rPr>
        <w:t xml:space="preserve">        ]</w:t>
      </w:r>
      <w:r>
        <w:br/>
      </w:r>
      <w:r w:rsidRPr="37E82937">
        <w:rPr>
          <w:rFonts w:ascii="Aptos" w:eastAsia="Aptos" w:hAnsi="Aptos" w:cs="Aptos"/>
        </w:rPr>
        <w:t xml:space="preserve">    }</w:t>
      </w:r>
      <w:r>
        <w:br/>
      </w:r>
      <w:r w:rsidRPr="37E82937">
        <w:rPr>
          <w:rFonts w:ascii="Aptos" w:eastAsia="Aptos" w:hAnsi="Aptos" w:cs="Aptos"/>
        </w:rPr>
        <w:t>]</w:t>
      </w:r>
      <w:r>
        <w:br/>
      </w:r>
      <w:r w:rsidRPr="37E82937">
        <w:rPr>
          <w:rFonts w:ascii="Aptos" w:eastAsia="Aptos" w:hAnsi="Aptos" w:cs="Aptos"/>
        </w:rPr>
        <w:lastRenderedPageBreak/>
        <w:t xml:space="preserve"> </w:t>
      </w:r>
      <w:r w:rsidR="2C89AC23">
        <w:rPr>
          <w:noProof/>
        </w:rPr>
        <w:drawing>
          <wp:inline distT="0" distB="0" distL="0" distR="0" wp14:anchorId="402618A1" wp14:editId="2C6DA286">
            <wp:extent cx="5943600" cy="4952998"/>
            <wp:effectExtent l="0" t="0" r="0" b="0"/>
            <wp:docPr id="1951977994" name="Picture 19519779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17AD8" w14:textId="4610BAA9" w:rsidR="2C89AC23" w:rsidRDefault="2C89AC23" w:rsidP="37E82937">
      <w:pPr>
        <w:rPr>
          <w:rFonts w:ascii="Aptos" w:eastAsia="Aptos" w:hAnsi="Aptos" w:cs="Aptos"/>
          <w:b/>
          <w:bCs/>
        </w:rPr>
      </w:pPr>
      <w:r w:rsidRPr="37E82937">
        <w:rPr>
          <w:rFonts w:ascii="Aptos" w:eastAsia="Aptos" w:hAnsi="Aptos" w:cs="Aptos"/>
          <w:b/>
          <w:bCs/>
        </w:rPr>
        <w:t>Error Response: 500 Internal Server Error</w:t>
      </w:r>
    </w:p>
    <w:p w14:paraId="74115BC9" w14:textId="5BAAF31B" w:rsidR="2C89AC23" w:rsidRDefault="2C89AC23" w:rsidP="37E82937">
      <w:pPr>
        <w:rPr>
          <w:rFonts w:ascii="Aptos" w:eastAsia="Aptos" w:hAnsi="Aptos" w:cs="Aptos"/>
        </w:rPr>
      </w:pPr>
      <w:r w:rsidRPr="37E82937">
        <w:rPr>
          <w:rFonts w:ascii="Aptos" w:eastAsia="Aptos" w:hAnsi="Aptos" w:cs="Aptos"/>
        </w:rPr>
        <w:t>{</w:t>
      </w:r>
    </w:p>
    <w:p w14:paraId="67D8CF4E" w14:textId="1DFA8FBA" w:rsidR="2C89AC23" w:rsidRDefault="2C89AC23" w:rsidP="37E82937">
      <w:pPr>
        <w:rPr>
          <w:rFonts w:ascii="Aptos" w:eastAsia="Aptos" w:hAnsi="Aptos" w:cs="Aptos"/>
        </w:rPr>
      </w:pPr>
      <w:r w:rsidRPr="37E82937">
        <w:rPr>
          <w:rFonts w:ascii="Aptos" w:eastAsia="Aptos" w:hAnsi="Aptos" w:cs="Aptos"/>
        </w:rPr>
        <w:t>"error": "Something went wrong while fetching the user roles and permissions!"</w:t>
      </w:r>
    </w:p>
    <w:p w14:paraId="3BF9EE44" w14:textId="35E0DF77" w:rsidR="2C89AC23" w:rsidRDefault="2C89AC23" w:rsidP="37E82937">
      <w:pPr>
        <w:rPr>
          <w:rFonts w:ascii="Aptos" w:eastAsia="Aptos" w:hAnsi="Aptos" w:cs="Aptos"/>
        </w:rPr>
      </w:pPr>
      <w:r w:rsidRPr="37E82937">
        <w:rPr>
          <w:rFonts w:ascii="Aptos" w:eastAsia="Aptos" w:hAnsi="Aptos" w:cs="Aptos"/>
        </w:rPr>
        <w:t>}</w:t>
      </w:r>
    </w:p>
    <w:p w14:paraId="2D934448" w14:textId="3395586F" w:rsidR="37E82937" w:rsidRDefault="37E82937">
      <w:r>
        <w:br w:type="page"/>
      </w:r>
    </w:p>
    <w:p w14:paraId="2F521CE2" w14:textId="70D4C357" w:rsidR="00446124" w:rsidRDefault="1221F9ED" w:rsidP="37E82937">
      <w:pPr>
        <w:pStyle w:val="Heading2"/>
        <w:rPr>
          <w:rFonts w:ascii="Aptos" w:eastAsia="Aptos" w:hAnsi="Aptos" w:cs="Aptos"/>
          <w:b/>
          <w:bCs/>
        </w:rPr>
      </w:pPr>
      <w:r w:rsidRPr="37E82937">
        <w:rPr>
          <w:b/>
          <w:bCs/>
        </w:rPr>
        <w:lastRenderedPageBreak/>
        <w:t>Create Team</w:t>
      </w:r>
    </w:p>
    <w:p w14:paraId="580A9D72" w14:textId="0E85EDA4" w:rsidR="00446124" w:rsidRDefault="1221F9ED" w:rsidP="07C6BA8E">
      <w:pPr>
        <w:spacing w:before="240" w:after="240"/>
      </w:pPr>
      <w:r w:rsidRPr="1778E5AB">
        <w:rPr>
          <w:rFonts w:ascii="Aptos" w:eastAsia="Aptos" w:hAnsi="Aptos" w:cs="Aptos"/>
          <w:b/>
          <w:bCs/>
        </w:rPr>
        <w:t>E</w:t>
      </w:r>
      <w:r w:rsidR="2AEA08EE" w:rsidRPr="1778E5AB">
        <w:rPr>
          <w:rFonts w:ascii="Aptos" w:eastAsia="Aptos" w:hAnsi="Aptos" w:cs="Aptos"/>
          <w:b/>
          <w:bCs/>
        </w:rPr>
        <w:t>ndpoint</w:t>
      </w:r>
    </w:p>
    <w:p w14:paraId="3BD5C731" w14:textId="0F221421" w:rsidR="00446124" w:rsidRDefault="2AEA08EE" w:rsidP="1778E5AB">
      <w:pPr>
        <w:spacing w:before="240" w:after="240"/>
        <w:rPr>
          <w:rFonts w:ascii="Aptos" w:eastAsia="Aptos" w:hAnsi="Aptos" w:cs="Aptos"/>
        </w:rPr>
      </w:pPr>
      <w:r w:rsidRPr="37E82937">
        <w:rPr>
          <w:rFonts w:ascii="Aptos" w:eastAsia="Aptos" w:hAnsi="Aptos" w:cs="Aptos"/>
          <w:highlight w:val="lightGray"/>
        </w:rPr>
        <w:t>POST</w:t>
      </w:r>
      <w:r w:rsidRPr="37E82937">
        <w:rPr>
          <w:rFonts w:ascii="Aptos" w:eastAsia="Aptos" w:hAnsi="Aptos" w:cs="Aptos"/>
        </w:rPr>
        <w:t xml:space="preserve"> </w:t>
      </w:r>
      <w:r w:rsidR="798FDA87" w:rsidRPr="37E82937">
        <w:rPr>
          <w:rFonts w:ascii="Aptos" w:eastAsia="Aptos" w:hAnsi="Aptos" w:cs="Aptos"/>
        </w:rPr>
        <w:t xml:space="preserve"> </w:t>
      </w:r>
      <w:r w:rsidR="1221F9ED" w:rsidRPr="37E82937">
        <w:rPr>
          <w:rFonts w:ascii="Aptos" w:eastAsia="Aptos" w:hAnsi="Aptos" w:cs="Aptos"/>
        </w:rPr>
        <w:t>/api/multi-tenant/create-team</w:t>
      </w:r>
    </w:p>
    <w:p w14:paraId="4B6993B7" w14:textId="6E3B9ABA" w:rsidR="563EB938" w:rsidRDefault="563EB938" w:rsidP="37E82937">
      <w:pPr>
        <w:rPr>
          <w:rFonts w:ascii="Aptos" w:eastAsia="Aptos" w:hAnsi="Aptos" w:cs="Aptos"/>
          <w:b/>
          <w:bCs/>
        </w:rPr>
      </w:pPr>
      <w:r w:rsidRPr="37E82937">
        <w:rPr>
          <w:lang w:val="en-US"/>
        </w:rPr>
        <w:t>Authentication</w:t>
      </w:r>
    </w:p>
    <w:p w14:paraId="54F6C277" w14:textId="6250D43F" w:rsidR="563EB938" w:rsidRDefault="563EB938" w:rsidP="37E82937">
      <w:pPr>
        <w:spacing w:before="240" w:after="240"/>
        <w:rPr>
          <w:rFonts w:ascii="Aptos" w:eastAsia="Aptos" w:hAnsi="Aptos" w:cs="Aptos"/>
        </w:rPr>
      </w:pPr>
      <w:r w:rsidRPr="37E82937">
        <w:rPr>
          <w:rFonts w:ascii="Aptos" w:eastAsia="Aptos" w:hAnsi="Aptos" w:cs="Aptos"/>
          <w:lang w:val="en-US"/>
        </w:rPr>
        <w:t>This endpoint requires authentication. The user's role is used to determine which predefined roles are assigned to the new team.</w:t>
      </w:r>
    </w:p>
    <w:p w14:paraId="6E9ED852" w14:textId="322F35F9" w:rsidR="68A8A640" w:rsidRDefault="68A8A640" w:rsidP="37E82937">
      <w:pPr>
        <w:spacing w:before="240" w:after="240"/>
      </w:pPr>
      <w:r w:rsidRPr="37E82937">
        <w:rPr>
          <w:rFonts w:ascii="Aptos" w:eastAsia="Aptos" w:hAnsi="Aptos" w:cs="Aptos"/>
          <w:b/>
          <w:bCs/>
        </w:rPr>
        <w:t>Request Body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040"/>
        <w:gridCol w:w="930"/>
        <w:gridCol w:w="1320"/>
        <w:gridCol w:w="5070"/>
      </w:tblGrid>
      <w:tr w:rsidR="37E82937" w14:paraId="3E77C5F5" w14:textId="77777777" w:rsidTr="37E82937">
        <w:trPr>
          <w:trHeight w:val="300"/>
        </w:trPr>
        <w:tc>
          <w:tcPr>
            <w:tcW w:w="2040" w:type="dxa"/>
          </w:tcPr>
          <w:p w14:paraId="77389D0F" w14:textId="01ABB89A" w:rsidR="68A8A640" w:rsidRDefault="68A8A640" w:rsidP="37E82937">
            <w:pPr>
              <w:rPr>
                <w:rFonts w:ascii="Aptos" w:eastAsia="Aptos" w:hAnsi="Aptos" w:cs="Aptos"/>
              </w:rPr>
            </w:pPr>
            <w:r w:rsidRPr="37E82937">
              <w:rPr>
                <w:rFonts w:ascii="Aptos" w:eastAsia="Aptos" w:hAnsi="Aptos" w:cs="Aptos"/>
                <w:lang w:val="en-US"/>
              </w:rPr>
              <w:t>Field</w:t>
            </w:r>
          </w:p>
        </w:tc>
        <w:tc>
          <w:tcPr>
            <w:tcW w:w="930" w:type="dxa"/>
          </w:tcPr>
          <w:p w14:paraId="6C3DBE25" w14:textId="713494EF" w:rsidR="68A8A640" w:rsidRDefault="68A8A640" w:rsidP="37E82937">
            <w:pPr>
              <w:rPr>
                <w:rFonts w:ascii="Aptos" w:eastAsia="Aptos" w:hAnsi="Aptos" w:cs="Aptos"/>
              </w:rPr>
            </w:pPr>
            <w:r w:rsidRPr="37E82937">
              <w:rPr>
                <w:rFonts w:ascii="Aptos" w:eastAsia="Aptos" w:hAnsi="Aptos" w:cs="Aptos"/>
                <w:lang w:val="en-US"/>
              </w:rPr>
              <w:t>Type</w:t>
            </w:r>
          </w:p>
        </w:tc>
        <w:tc>
          <w:tcPr>
            <w:tcW w:w="1320" w:type="dxa"/>
          </w:tcPr>
          <w:p w14:paraId="038BF7B1" w14:textId="0E10227C" w:rsidR="68A8A640" w:rsidRDefault="68A8A640" w:rsidP="37E82937">
            <w:pPr>
              <w:rPr>
                <w:rFonts w:ascii="Aptos" w:eastAsia="Aptos" w:hAnsi="Aptos" w:cs="Aptos"/>
              </w:rPr>
            </w:pPr>
            <w:r w:rsidRPr="37E82937">
              <w:rPr>
                <w:rFonts w:ascii="Aptos" w:eastAsia="Aptos" w:hAnsi="Aptos" w:cs="Aptos"/>
                <w:lang w:val="en-US"/>
              </w:rPr>
              <w:t>Required</w:t>
            </w:r>
          </w:p>
        </w:tc>
        <w:tc>
          <w:tcPr>
            <w:tcW w:w="5070" w:type="dxa"/>
          </w:tcPr>
          <w:p w14:paraId="6D9BE9FE" w14:textId="6E8C58A4" w:rsidR="68A8A640" w:rsidRDefault="68A8A640" w:rsidP="37E82937">
            <w:pPr>
              <w:rPr>
                <w:rFonts w:ascii="Aptos" w:eastAsia="Aptos" w:hAnsi="Aptos" w:cs="Aptos"/>
              </w:rPr>
            </w:pPr>
            <w:r w:rsidRPr="37E82937">
              <w:rPr>
                <w:rFonts w:ascii="Aptos" w:eastAsia="Aptos" w:hAnsi="Aptos" w:cs="Aptos"/>
                <w:lang w:val="en-US"/>
              </w:rPr>
              <w:t>Description</w:t>
            </w:r>
          </w:p>
        </w:tc>
      </w:tr>
      <w:tr w:rsidR="37E82937" w14:paraId="353D32C1" w14:textId="77777777" w:rsidTr="37E82937">
        <w:trPr>
          <w:trHeight w:val="300"/>
        </w:trPr>
        <w:tc>
          <w:tcPr>
            <w:tcW w:w="2040" w:type="dxa"/>
          </w:tcPr>
          <w:p w14:paraId="0E40B2C1" w14:textId="1357A7BF" w:rsidR="68A8A640" w:rsidRDefault="68A8A640" w:rsidP="37E82937">
            <w:pPr>
              <w:rPr>
                <w:rFonts w:ascii="Aptos" w:eastAsia="Aptos" w:hAnsi="Aptos" w:cs="Aptos"/>
              </w:rPr>
            </w:pPr>
            <w:r w:rsidRPr="37E82937">
              <w:rPr>
                <w:rFonts w:ascii="Aptos" w:eastAsia="Aptos" w:hAnsi="Aptos" w:cs="Aptos"/>
                <w:lang w:val="en-US"/>
              </w:rPr>
              <w:t>teamName</w:t>
            </w:r>
          </w:p>
        </w:tc>
        <w:tc>
          <w:tcPr>
            <w:tcW w:w="930" w:type="dxa"/>
          </w:tcPr>
          <w:p w14:paraId="4F867959" w14:textId="4A9189C9" w:rsidR="68A8A640" w:rsidRDefault="68A8A640" w:rsidP="37E82937">
            <w:pPr>
              <w:rPr>
                <w:rFonts w:ascii="Aptos" w:eastAsia="Aptos" w:hAnsi="Aptos" w:cs="Aptos"/>
              </w:rPr>
            </w:pPr>
            <w:r w:rsidRPr="37E82937">
              <w:rPr>
                <w:rFonts w:ascii="Aptos" w:eastAsia="Aptos" w:hAnsi="Aptos" w:cs="Aptos"/>
                <w:lang w:val="en-US"/>
              </w:rPr>
              <w:t>string</w:t>
            </w:r>
          </w:p>
        </w:tc>
        <w:tc>
          <w:tcPr>
            <w:tcW w:w="1320" w:type="dxa"/>
          </w:tcPr>
          <w:p w14:paraId="7B6C1675" w14:textId="4009F473" w:rsidR="68A8A640" w:rsidRDefault="68A8A640" w:rsidP="37E82937">
            <w:pPr>
              <w:rPr>
                <w:rFonts w:ascii="Aptos" w:eastAsia="Aptos" w:hAnsi="Aptos" w:cs="Aptos"/>
              </w:rPr>
            </w:pPr>
            <w:r w:rsidRPr="37E82937">
              <w:rPr>
                <w:rFonts w:ascii="Aptos" w:eastAsia="Aptos" w:hAnsi="Aptos" w:cs="Aptos"/>
                <w:lang w:val="en-US"/>
              </w:rPr>
              <w:t>Yes</w:t>
            </w:r>
          </w:p>
        </w:tc>
        <w:tc>
          <w:tcPr>
            <w:tcW w:w="5070" w:type="dxa"/>
          </w:tcPr>
          <w:p w14:paraId="7BBDA89E" w14:textId="1581328A" w:rsidR="68A8A640" w:rsidRDefault="68A8A640" w:rsidP="37E82937">
            <w:pPr>
              <w:rPr>
                <w:rFonts w:ascii="Aptos" w:eastAsia="Aptos" w:hAnsi="Aptos" w:cs="Aptos"/>
              </w:rPr>
            </w:pPr>
            <w:r w:rsidRPr="37E82937">
              <w:rPr>
                <w:rFonts w:ascii="Aptos" w:eastAsia="Aptos" w:hAnsi="Aptos" w:cs="Aptos"/>
                <w:lang w:val="en-US"/>
              </w:rPr>
              <w:t>The name of the new team</w:t>
            </w:r>
          </w:p>
        </w:tc>
      </w:tr>
      <w:tr w:rsidR="37E82937" w14:paraId="45F7999D" w14:textId="77777777" w:rsidTr="37E82937">
        <w:trPr>
          <w:trHeight w:val="300"/>
        </w:trPr>
        <w:tc>
          <w:tcPr>
            <w:tcW w:w="2040" w:type="dxa"/>
          </w:tcPr>
          <w:p w14:paraId="1C2F4C3A" w14:textId="4FA76B0F" w:rsidR="68A8A640" w:rsidRDefault="68A8A640" w:rsidP="37E82937">
            <w:pPr>
              <w:rPr>
                <w:rFonts w:ascii="Aptos" w:eastAsia="Aptos" w:hAnsi="Aptos" w:cs="Aptos"/>
              </w:rPr>
            </w:pPr>
            <w:r w:rsidRPr="37E82937">
              <w:rPr>
                <w:rFonts w:ascii="Aptos" w:eastAsia="Aptos" w:hAnsi="Aptos" w:cs="Aptos"/>
                <w:lang w:val="en-US"/>
              </w:rPr>
              <w:t>teamDescription</w:t>
            </w:r>
          </w:p>
        </w:tc>
        <w:tc>
          <w:tcPr>
            <w:tcW w:w="930" w:type="dxa"/>
          </w:tcPr>
          <w:p w14:paraId="08980BDF" w14:textId="51DE1447" w:rsidR="68A8A640" w:rsidRDefault="68A8A640" w:rsidP="37E82937">
            <w:pPr>
              <w:rPr>
                <w:rFonts w:ascii="Aptos" w:eastAsia="Aptos" w:hAnsi="Aptos" w:cs="Aptos"/>
              </w:rPr>
            </w:pPr>
            <w:r w:rsidRPr="37E82937">
              <w:rPr>
                <w:rFonts w:ascii="Aptos" w:eastAsia="Aptos" w:hAnsi="Aptos" w:cs="Aptos"/>
                <w:lang w:val="en-US"/>
              </w:rPr>
              <w:t>string</w:t>
            </w:r>
          </w:p>
        </w:tc>
        <w:tc>
          <w:tcPr>
            <w:tcW w:w="1320" w:type="dxa"/>
          </w:tcPr>
          <w:p w14:paraId="32FA6D4D" w14:textId="0CE99080" w:rsidR="68A8A640" w:rsidRDefault="68A8A640" w:rsidP="37E82937">
            <w:pPr>
              <w:rPr>
                <w:rFonts w:ascii="Aptos" w:eastAsia="Aptos" w:hAnsi="Aptos" w:cs="Aptos"/>
              </w:rPr>
            </w:pPr>
            <w:r w:rsidRPr="37E82937">
              <w:rPr>
                <w:rFonts w:ascii="Aptos" w:eastAsia="Aptos" w:hAnsi="Aptos" w:cs="Aptos"/>
                <w:lang w:val="en-US"/>
              </w:rPr>
              <w:t>Yes</w:t>
            </w:r>
          </w:p>
        </w:tc>
        <w:tc>
          <w:tcPr>
            <w:tcW w:w="5070" w:type="dxa"/>
          </w:tcPr>
          <w:p w14:paraId="7A51A180" w14:textId="3276DFB1" w:rsidR="68A8A640" w:rsidRDefault="68A8A640" w:rsidP="37E82937">
            <w:pPr>
              <w:rPr>
                <w:rFonts w:ascii="Aptos" w:eastAsia="Aptos" w:hAnsi="Aptos" w:cs="Aptos"/>
              </w:rPr>
            </w:pPr>
            <w:r w:rsidRPr="37E82937">
              <w:rPr>
                <w:rFonts w:ascii="Aptos" w:eastAsia="Aptos" w:hAnsi="Aptos" w:cs="Aptos"/>
                <w:lang w:val="en-US"/>
              </w:rPr>
              <w:t>Description of the team</w:t>
            </w:r>
          </w:p>
        </w:tc>
      </w:tr>
    </w:tbl>
    <w:p w14:paraId="4DE989D3" w14:textId="3D52D765" w:rsidR="68A8A640" w:rsidRDefault="68A8A640" w:rsidP="37E82937">
      <w:pPr>
        <w:spacing w:before="240" w:after="240"/>
        <w:rPr>
          <w:rFonts w:ascii="Aptos" w:eastAsia="Aptos" w:hAnsi="Aptos" w:cs="Aptos"/>
        </w:rPr>
      </w:pPr>
      <w:r w:rsidRPr="37E82937">
        <w:rPr>
          <w:rFonts w:ascii="Aptos" w:eastAsia="Aptos" w:hAnsi="Aptos" w:cs="Aptos"/>
          <w:b/>
          <w:bCs/>
        </w:rPr>
        <w:t xml:space="preserve">Example </w:t>
      </w:r>
      <w:r w:rsidR="764BF749" w:rsidRPr="37E82937">
        <w:rPr>
          <w:rFonts w:ascii="Aptos" w:eastAsia="Aptos" w:hAnsi="Aptos" w:cs="Aptos"/>
          <w:b/>
          <w:bCs/>
        </w:rPr>
        <w:t>Value</w:t>
      </w:r>
    </w:p>
    <w:p w14:paraId="02F129D0" w14:textId="42D6DAD9" w:rsidR="68A8A640" w:rsidRDefault="68A8A640" w:rsidP="37E82937">
      <w:pPr>
        <w:spacing w:before="240" w:after="240"/>
        <w:rPr>
          <w:rFonts w:ascii="Aptos" w:eastAsia="Aptos" w:hAnsi="Aptos" w:cs="Aptos"/>
        </w:rPr>
      </w:pPr>
      <w:r w:rsidRPr="37E82937">
        <w:rPr>
          <w:rFonts w:asciiTheme="minorHAnsi" w:eastAsiaTheme="minorEastAsia" w:hAnsiTheme="minorHAnsi" w:cstheme="minorBidi"/>
          <w:lang w:eastAsia="ja-JP"/>
        </w:rPr>
        <w:t>{</w:t>
      </w:r>
    </w:p>
    <w:p w14:paraId="50D277C2" w14:textId="4F6FE001" w:rsidR="68A8A640" w:rsidRDefault="68A8A640" w:rsidP="37E82937">
      <w:pPr>
        <w:spacing w:before="240" w:after="240"/>
        <w:rPr>
          <w:rFonts w:ascii="Aptos" w:eastAsia="Aptos" w:hAnsi="Aptos" w:cs="Aptos"/>
        </w:rPr>
      </w:pPr>
      <w:r w:rsidRPr="37E82937">
        <w:rPr>
          <w:rFonts w:asciiTheme="minorHAnsi" w:eastAsiaTheme="minorEastAsia" w:hAnsiTheme="minorHAnsi" w:cstheme="minorBidi"/>
          <w:lang w:eastAsia="ja-JP"/>
        </w:rPr>
        <w:t xml:space="preserve">  "teamName": "</w:t>
      </w:r>
      <w:r w:rsidR="3A754404" w:rsidRPr="37E82937">
        <w:rPr>
          <w:rFonts w:asciiTheme="minorHAnsi" w:eastAsiaTheme="minorEastAsia" w:hAnsiTheme="minorHAnsi" w:cstheme="minorBidi"/>
          <w:lang w:eastAsia="ja-JP"/>
        </w:rPr>
        <w:t>Test Researcher Team</w:t>
      </w:r>
      <w:r w:rsidRPr="37E82937">
        <w:rPr>
          <w:rFonts w:asciiTheme="minorHAnsi" w:eastAsiaTheme="minorEastAsia" w:hAnsiTheme="minorHAnsi" w:cstheme="minorBidi"/>
          <w:lang w:eastAsia="ja-JP"/>
        </w:rPr>
        <w:t>",</w:t>
      </w:r>
    </w:p>
    <w:p w14:paraId="4A3AB11B" w14:textId="11D26832" w:rsidR="68A8A640" w:rsidRDefault="68A8A640" w:rsidP="37E82937">
      <w:pPr>
        <w:spacing w:before="240" w:after="240"/>
        <w:rPr>
          <w:rFonts w:ascii="Aptos" w:eastAsia="Aptos" w:hAnsi="Aptos" w:cs="Aptos"/>
        </w:rPr>
      </w:pPr>
      <w:r w:rsidRPr="37E82937">
        <w:rPr>
          <w:rFonts w:asciiTheme="minorHAnsi" w:eastAsiaTheme="minorEastAsia" w:hAnsiTheme="minorHAnsi" w:cstheme="minorBidi"/>
          <w:lang w:eastAsia="ja-JP"/>
        </w:rPr>
        <w:t xml:space="preserve">  "teamDescription": "This is a </w:t>
      </w:r>
      <w:r w:rsidR="614F42EB" w:rsidRPr="37E82937">
        <w:rPr>
          <w:rFonts w:asciiTheme="minorHAnsi" w:eastAsiaTheme="minorEastAsia" w:hAnsiTheme="minorHAnsi" w:cstheme="minorBidi"/>
          <w:lang w:eastAsia="ja-JP"/>
        </w:rPr>
        <w:t>test.</w:t>
      </w:r>
      <w:r w:rsidRPr="37E82937">
        <w:rPr>
          <w:rFonts w:asciiTheme="minorHAnsi" w:eastAsiaTheme="minorEastAsia" w:hAnsiTheme="minorHAnsi" w:cstheme="minorBidi"/>
          <w:lang w:eastAsia="ja-JP"/>
        </w:rPr>
        <w:t>"</w:t>
      </w:r>
    </w:p>
    <w:p w14:paraId="74B9F753" w14:textId="7E0267FF" w:rsidR="68A8A640" w:rsidRDefault="68A8A640" w:rsidP="37E82937">
      <w:pPr>
        <w:spacing w:before="240" w:after="240"/>
        <w:rPr>
          <w:rFonts w:ascii="Aptos" w:eastAsia="Aptos" w:hAnsi="Aptos" w:cs="Aptos"/>
        </w:rPr>
      </w:pPr>
      <w:r w:rsidRPr="37E82937">
        <w:rPr>
          <w:rFonts w:asciiTheme="minorHAnsi" w:eastAsiaTheme="minorEastAsia" w:hAnsiTheme="minorHAnsi" w:cstheme="minorBidi"/>
          <w:lang w:eastAsia="ja-JP"/>
        </w:rPr>
        <w:t>}</w:t>
      </w:r>
    </w:p>
    <w:p w14:paraId="74034D76" w14:textId="30ED91EA" w:rsidR="1221F9ED" w:rsidRDefault="1221F9ED" w:rsidP="37E82937">
      <w:pPr>
        <w:spacing w:before="240" w:after="240"/>
      </w:pPr>
      <w:r w:rsidRPr="37E82937">
        <w:rPr>
          <w:rFonts w:ascii="Aptos" w:eastAsia="Aptos" w:hAnsi="Aptos" w:cs="Aptos"/>
          <w:b/>
          <w:bCs/>
        </w:rPr>
        <w:t>Response</w:t>
      </w:r>
      <w:r w:rsidR="1A34B030" w:rsidRPr="37E82937">
        <w:rPr>
          <w:rFonts w:ascii="Aptos" w:eastAsia="Aptos" w:hAnsi="Aptos" w:cs="Aptos"/>
          <w:b/>
          <w:bCs/>
        </w:rPr>
        <w:t>s</w:t>
      </w:r>
    </w:p>
    <w:p w14:paraId="18468322" w14:textId="23B572FA" w:rsidR="6D0B62A8" w:rsidRDefault="6D0B62A8" w:rsidP="37E82937">
      <w:pPr>
        <w:spacing w:before="240" w:after="240"/>
        <w:rPr>
          <w:rFonts w:ascii="Aptos" w:eastAsia="Aptos" w:hAnsi="Aptos" w:cs="Aptos"/>
          <w:b/>
          <w:bCs/>
        </w:rPr>
      </w:pPr>
      <w:r w:rsidRPr="37E82937">
        <w:rPr>
          <w:rFonts w:ascii="Aptos" w:eastAsia="Aptos" w:hAnsi="Aptos" w:cs="Aptos"/>
          <w:b/>
          <w:bCs/>
        </w:rPr>
        <w:t>Success Response: 201 Created</w:t>
      </w:r>
    </w:p>
    <w:p w14:paraId="71CF4188" w14:textId="0BDEBD46" w:rsidR="00446124" w:rsidRDefault="1221F9ED" w:rsidP="37E82937">
      <w:pPr>
        <w:rPr>
          <w:rFonts w:ascii="Aptos" w:eastAsia="Aptos" w:hAnsi="Aptos" w:cs="Aptos"/>
        </w:rPr>
      </w:pPr>
      <w:r w:rsidRPr="37E82937">
        <w:rPr>
          <w:rFonts w:ascii="Aptos" w:eastAsia="Aptos" w:hAnsi="Aptos" w:cs="Aptos"/>
        </w:rPr>
        <w:t>{</w:t>
      </w:r>
      <w:r>
        <w:br/>
      </w:r>
      <w:r w:rsidRPr="37E82937">
        <w:rPr>
          <w:rFonts w:ascii="Aptos" w:eastAsia="Aptos" w:hAnsi="Aptos" w:cs="Aptos"/>
        </w:rPr>
        <w:t xml:space="preserve">    "message": "Team Test Researcher Team created successfully with predefined roles and permissions",</w:t>
      </w:r>
      <w:r>
        <w:br/>
      </w:r>
      <w:r w:rsidRPr="37E82937">
        <w:rPr>
          <w:rFonts w:ascii="Aptos" w:eastAsia="Aptos" w:hAnsi="Aptos" w:cs="Aptos"/>
        </w:rPr>
        <w:t xml:space="preserve">    "team": {</w:t>
      </w:r>
      <w:r>
        <w:br/>
      </w:r>
      <w:r w:rsidRPr="37E82937">
        <w:rPr>
          <w:rFonts w:ascii="Aptos" w:eastAsia="Aptos" w:hAnsi="Aptos" w:cs="Aptos"/>
        </w:rPr>
        <w:t xml:space="preserve">        "team_id": 3,</w:t>
      </w:r>
      <w:r>
        <w:br/>
      </w:r>
      <w:r w:rsidRPr="37E82937">
        <w:rPr>
          <w:rFonts w:ascii="Aptos" w:eastAsia="Aptos" w:hAnsi="Aptos" w:cs="Aptos"/>
        </w:rPr>
        <w:t xml:space="preserve">        "team_name": "Test Researcher Team",</w:t>
      </w:r>
      <w:r>
        <w:br/>
      </w:r>
      <w:r w:rsidRPr="37E82937">
        <w:rPr>
          <w:rFonts w:ascii="Aptos" w:eastAsia="Aptos" w:hAnsi="Aptos" w:cs="Aptos"/>
        </w:rPr>
        <w:t xml:space="preserve">        "team_description": "This is a test.",</w:t>
      </w:r>
      <w:r>
        <w:br/>
      </w:r>
      <w:r w:rsidRPr="37E82937">
        <w:rPr>
          <w:rFonts w:ascii="Aptos" w:eastAsia="Aptos" w:hAnsi="Aptos" w:cs="Aptos"/>
        </w:rPr>
        <w:t xml:space="preserve">        "updated_at": "2024-09-12T22:21:18.575Z",</w:t>
      </w:r>
      <w:r>
        <w:br/>
      </w:r>
      <w:r w:rsidRPr="37E82937">
        <w:rPr>
          <w:rFonts w:ascii="Aptos" w:eastAsia="Aptos" w:hAnsi="Aptos" w:cs="Aptos"/>
        </w:rPr>
        <w:t xml:space="preserve">        "created_at": "2024-09-12T22:21:18.575Z"</w:t>
      </w:r>
      <w:r>
        <w:br/>
      </w:r>
      <w:r w:rsidRPr="37E82937">
        <w:rPr>
          <w:rFonts w:ascii="Aptos" w:eastAsia="Aptos" w:hAnsi="Aptos" w:cs="Aptos"/>
        </w:rPr>
        <w:t xml:space="preserve">    }</w:t>
      </w:r>
      <w:r>
        <w:br/>
      </w:r>
      <w:r w:rsidRPr="37E82937">
        <w:rPr>
          <w:rFonts w:ascii="Aptos" w:eastAsia="Aptos" w:hAnsi="Aptos" w:cs="Aptos"/>
        </w:rPr>
        <w:t>}</w:t>
      </w:r>
    </w:p>
    <w:p w14:paraId="6AAE936A" w14:textId="6DF1CEFD" w:rsidR="00446124" w:rsidRDefault="5F20E715" w:rsidP="37E82937">
      <w:pPr>
        <w:rPr>
          <w:rFonts w:ascii="Aptos" w:eastAsia="Aptos" w:hAnsi="Aptos" w:cs="Aptos"/>
        </w:rPr>
      </w:pPr>
      <w:r w:rsidRPr="37E82937">
        <w:rPr>
          <w:b/>
          <w:bCs/>
        </w:rPr>
        <w:t>Error Response: 500 Internal Server Error</w:t>
      </w:r>
      <w:r w:rsidR="1221F9ED">
        <w:br/>
      </w:r>
      <w:r w:rsidR="4E41EB25" w:rsidRPr="37E82937">
        <w:rPr>
          <w:rFonts w:ascii="Aptos" w:eastAsia="Aptos" w:hAnsi="Aptos" w:cs="Aptos"/>
        </w:rPr>
        <w:t>{</w:t>
      </w:r>
      <w:r w:rsidR="1221F9ED">
        <w:br/>
      </w:r>
      <w:r w:rsidR="4E41EB25" w:rsidRPr="37E82937">
        <w:rPr>
          <w:rFonts w:ascii="Aptos" w:eastAsia="Aptos" w:hAnsi="Aptos" w:cs="Aptos"/>
        </w:rPr>
        <w:t xml:space="preserve">    "error": "Something went wrong while creating the team. "</w:t>
      </w:r>
    </w:p>
    <w:p w14:paraId="4A10DD53" w14:textId="3FE0E02E" w:rsidR="00446124" w:rsidRDefault="4E41EB25" w:rsidP="37E82937">
      <w:pPr>
        <w:rPr>
          <w:rFonts w:ascii="Aptos" w:eastAsia="Aptos" w:hAnsi="Aptos" w:cs="Aptos"/>
        </w:rPr>
      </w:pPr>
      <w:r w:rsidRPr="37E82937">
        <w:rPr>
          <w:rFonts w:ascii="Aptos" w:eastAsia="Aptos" w:hAnsi="Aptos" w:cs="Aptos"/>
        </w:rPr>
        <w:lastRenderedPageBreak/>
        <w:t>}</w:t>
      </w:r>
      <w:r w:rsidR="1221F9ED">
        <w:br/>
      </w:r>
      <w:r w:rsidR="5D7F26AE">
        <w:rPr>
          <w:noProof/>
        </w:rPr>
        <w:drawing>
          <wp:inline distT="0" distB="0" distL="0" distR="0" wp14:anchorId="36579446" wp14:editId="41065EBF">
            <wp:extent cx="5943600" cy="3848100"/>
            <wp:effectExtent l="0" t="0" r="0" b="0"/>
            <wp:docPr id="754171963" name="Picture 754171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230DB" w14:textId="2ED8A779" w:rsidR="37E82937" w:rsidRDefault="37E82937" w:rsidP="37E82937">
      <w:pPr>
        <w:rPr>
          <w:b/>
          <w:bCs/>
        </w:rPr>
      </w:pPr>
    </w:p>
    <w:p w14:paraId="4881741A" w14:textId="2EA801DE" w:rsidR="00446124" w:rsidRDefault="1221F9ED" w:rsidP="37E82937">
      <w:pPr>
        <w:pStyle w:val="Heading2"/>
        <w:rPr>
          <w:rFonts w:ascii="Aptos" w:eastAsia="Aptos" w:hAnsi="Aptos" w:cs="Aptos"/>
          <w:b/>
          <w:bCs/>
        </w:rPr>
      </w:pPr>
      <w:r w:rsidRPr="37E82937">
        <w:rPr>
          <w:b/>
          <w:bCs/>
        </w:rPr>
        <w:t>Edit Team</w:t>
      </w:r>
    </w:p>
    <w:p w14:paraId="5945DD9C" w14:textId="56A3FE8C" w:rsidR="00446124" w:rsidRDefault="1221F9ED" w:rsidP="1778E5AB">
      <w:pPr>
        <w:spacing w:before="240" w:after="240"/>
        <w:rPr>
          <w:rFonts w:ascii="Aptos" w:eastAsia="Aptos" w:hAnsi="Aptos" w:cs="Aptos"/>
          <w:b/>
          <w:bCs/>
        </w:rPr>
      </w:pPr>
      <w:r w:rsidRPr="1778E5AB">
        <w:rPr>
          <w:rFonts w:ascii="Aptos" w:eastAsia="Aptos" w:hAnsi="Aptos" w:cs="Aptos"/>
          <w:b/>
          <w:bCs/>
        </w:rPr>
        <w:t>E</w:t>
      </w:r>
      <w:r w:rsidR="0A4B7E95" w:rsidRPr="1778E5AB">
        <w:rPr>
          <w:rFonts w:ascii="Aptos" w:eastAsia="Aptos" w:hAnsi="Aptos" w:cs="Aptos"/>
          <w:b/>
          <w:bCs/>
        </w:rPr>
        <w:t>ndpoint</w:t>
      </w:r>
    </w:p>
    <w:p w14:paraId="63DDBF31" w14:textId="27C82FA8" w:rsidR="00446124" w:rsidRDefault="065FE3C6" w:rsidP="1778E5AB">
      <w:pPr>
        <w:spacing w:before="240" w:after="240"/>
        <w:rPr>
          <w:rFonts w:ascii="Aptos" w:eastAsia="Aptos" w:hAnsi="Aptos" w:cs="Aptos"/>
        </w:rPr>
      </w:pPr>
      <w:r w:rsidRPr="37E82937">
        <w:rPr>
          <w:rFonts w:ascii="Aptos" w:eastAsia="Aptos" w:hAnsi="Aptos" w:cs="Aptos"/>
          <w:highlight w:val="lightGray"/>
        </w:rPr>
        <w:t>PUT</w:t>
      </w:r>
      <w:r w:rsidRPr="37E82937">
        <w:rPr>
          <w:rFonts w:ascii="Aptos" w:eastAsia="Aptos" w:hAnsi="Aptos" w:cs="Aptos"/>
        </w:rPr>
        <w:t xml:space="preserve"> </w:t>
      </w:r>
      <w:r w:rsidR="1221F9ED" w:rsidRPr="37E82937">
        <w:rPr>
          <w:rFonts w:ascii="Aptos" w:eastAsia="Aptos" w:hAnsi="Aptos" w:cs="Aptos"/>
        </w:rPr>
        <w:t>/api/multi-tenant/edit-team/:id</w:t>
      </w:r>
    </w:p>
    <w:p w14:paraId="4D0352C2" w14:textId="1F81F88C" w:rsidR="0E821BC4" w:rsidRDefault="0E821BC4" w:rsidP="37E82937">
      <w:pPr>
        <w:spacing w:before="240" w:after="240"/>
        <w:rPr>
          <w:rFonts w:ascii="Aptos" w:eastAsia="Aptos" w:hAnsi="Aptos" w:cs="Aptos"/>
          <w:b/>
          <w:bCs/>
        </w:rPr>
      </w:pPr>
      <w:r w:rsidRPr="37E82937">
        <w:rPr>
          <w:rFonts w:ascii="Aptos" w:eastAsia="Aptos" w:hAnsi="Aptos" w:cs="Aptos"/>
          <w:b/>
          <w:bCs/>
        </w:rPr>
        <w:t>Parameters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380"/>
        <w:gridCol w:w="1140"/>
        <w:gridCol w:w="1185"/>
        <w:gridCol w:w="5655"/>
      </w:tblGrid>
      <w:tr w:rsidR="37E82937" w14:paraId="5F287C4D" w14:textId="77777777" w:rsidTr="37E82937">
        <w:trPr>
          <w:trHeight w:val="300"/>
        </w:trPr>
        <w:tc>
          <w:tcPr>
            <w:tcW w:w="1380" w:type="dxa"/>
          </w:tcPr>
          <w:p w14:paraId="3901AC95" w14:textId="4EBA5384" w:rsidR="0E821BC4" w:rsidRDefault="0E821BC4" w:rsidP="37E82937">
            <w:pPr>
              <w:rPr>
                <w:rFonts w:ascii="Aptos" w:eastAsia="Aptos" w:hAnsi="Aptos" w:cs="Aptos"/>
                <w:b/>
                <w:bCs/>
              </w:rPr>
            </w:pPr>
            <w:r w:rsidRPr="37E82937">
              <w:rPr>
                <w:rFonts w:ascii="Aptos" w:eastAsia="Aptos" w:hAnsi="Aptos" w:cs="Aptos"/>
                <w:b/>
                <w:bCs/>
              </w:rPr>
              <w:t>Name</w:t>
            </w:r>
          </w:p>
        </w:tc>
        <w:tc>
          <w:tcPr>
            <w:tcW w:w="1140" w:type="dxa"/>
          </w:tcPr>
          <w:p w14:paraId="12A78873" w14:textId="153FAF26" w:rsidR="0E821BC4" w:rsidRDefault="0E821BC4" w:rsidP="37E82937">
            <w:pPr>
              <w:rPr>
                <w:rFonts w:ascii="Aptos" w:eastAsia="Aptos" w:hAnsi="Aptos" w:cs="Aptos"/>
                <w:b/>
                <w:bCs/>
              </w:rPr>
            </w:pPr>
            <w:r w:rsidRPr="37E82937">
              <w:rPr>
                <w:rFonts w:ascii="Aptos" w:eastAsia="Aptos" w:hAnsi="Aptos" w:cs="Aptos"/>
                <w:b/>
                <w:bCs/>
              </w:rPr>
              <w:t>Type</w:t>
            </w:r>
          </w:p>
        </w:tc>
        <w:tc>
          <w:tcPr>
            <w:tcW w:w="1185" w:type="dxa"/>
          </w:tcPr>
          <w:p w14:paraId="51EEB798" w14:textId="0BEAB83B" w:rsidR="0E821BC4" w:rsidRDefault="0E821BC4" w:rsidP="37E82937">
            <w:pPr>
              <w:rPr>
                <w:rFonts w:ascii="Aptos" w:eastAsia="Aptos" w:hAnsi="Aptos" w:cs="Aptos"/>
                <w:b/>
                <w:bCs/>
              </w:rPr>
            </w:pPr>
            <w:r w:rsidRPr="37E82937">
              <w:rPr>
                <w:rFonts w:ascii="Aptos" w:eastAsia="Aptos" w:hAnsi="Aptos" w:cs="Aptos"/>
                <w:b/>
                <w:bCs/>
              </w:rPr>
              <w:t>In</w:t>
            </w:r>
          </w:p>
        </w:tc>
        <w:tc>
          <w:tcPr>
            <w:tcW w:w="5655" w:type="dxa"/>
          </w:tcPr>
          <w:p w14:paraId="3E2CE523" w14:textId="019CD6C3" w:rsidR="0E821BC4" w:rsidRDefault="0E821BC4" w:rsidP="37E82937">
            <w:pPr>
              <w:rPr>
                <w:rFonts w:ascii="Aptos" w:eastAsia="Aptos" w:hAnsi="Aptos" w:cs="Aptos"/>
                <w:b/>
                <w:bCs/>
              </w:rPr>
            </w:pPr>
            <w:r w:rsidRPr="37E82937">
              <w:rPr>
                <w:rFonts w:ascii="Aptos" w:eastAsia="Aptos" w:hAnsi="Aptos" w:cs="Aptos"/>
                <w:b/>
                <w:bCs/>
              </w:rPr>
              <w:t>Description</w:t>
            </w:r>
          </w:p>
        </w:tc>
      </w:tr>
      <w:tr w:rsidR="37E82937" w14:paraId="2C12EC56" w14:textId="77777777" w:rsidTr="37E82937">
        <w:trPr>
          <w:trHeight w:val="300"/>
        </w:trPr>
        <w:tc>
          <w:tcPr>
            <w:tcW w:w="1380" w:type="dxa"/>
          </w:tcPr>
          <w:p w14:paraId="2BD44A88" w14:textId="71FB74C4" w:rsidR="32ED6B68" w:rsidRDefault="32ED6B68" w:rsidP="37E82937">
            <w:pPr>
              <w:rPr>
                <w:rFonts w:ascii="Aptos" w:eastAsia="Aptos" w:hAnsi="Aptos" w:cs="Aptos"/>
              </w:rPr>
            </w:pPr>
            <w:r w:rsidRPr="37E82937">
              <w:rPr>
                <w:rFonts w:ascii="Aptos" w:eastAsia="Aptos" w:hAnsi="Aptos" w:cs="Aptos"/>
              </w:rPr>
              <w:t>id</w:t>
            </w:r>
          </w:p>
        </w:tc>
        <w:tc>
          <w:tcPr>
            <w:tcW w:w="1140" w:type="dxa"/>
          </w:tcPr>
          <w:p w14:paraId="7FE37BD4" w14:textId="5B11E1E1" w:rsidR="0E821BC4" w:rsidRDefault="0E821BC4" w:rsidP="37E82937">
            <w:pPr>
              <w:rPr>
                <w:rFonts w:ascii="Aptos" w:eastAsia="Aptos" w:hAnsi="Aptos" w:cs="Aptos"/>
              </w:rPr>
            </w:pPr>
            <w:r w:rsidRPr="37E82937">
              <w:rPr>
                <w:rFonts w:ascii="Aptos" w:eastAsia="Aptos" w:hAnsi="Aptos" w:cs="Aptos"/>
              </w:rPr>
              <w:t>string</w:t>
            </w:r>
          </w:p>
        </w:tc>
        <w:tc>
          <w:tcPr>
            <w:tcW w:w="1185" w:type="dxa"/>
          </w:tcPr>
          <w:p w14:paraId="62AB736D" w14:textId="7BB6C6BD" w:rsidR="0E821BC4" w:rsidRDefault="0E821BC4" w:rsidP="37E82937">
            <w:pPr>
              <w:rPr>
                <w:rFonts w:ascii="Aptos" w:eastAsia="Aptos" w:hAnsi="Aptos" w:cs="Aptos"/>
              </w:rPr>
            </w:pPr>
            <w:r w:rsidRPr="37E82937">
              <w:rPr>
                <w:rFonts w:ascii="Aptos" w:eastAsia="Aptos" w:hAnsi="Aptos" w:cs="Aptos"/>
              </w:rPr>
              <w:t>path</w:t>
            </w:r>
          </w:p>
        </w:tc>
        <w:tc>
          <w:tcPr>
            <w:tcW w:w="5655" w:type="dxa"/>
          </w:tcPr>
          <w:p w14:paraId="43E2DFBD" w14:textId="3DBB4F1C" w:rsidR="0E821BC4" w:rsidRDefault="0E821BC4" w:rsidP="37E82937">
            <w:pPr>
              <w:rPr>
                <w:rFonts w:ascii="Aptos" w:eastAsia="Aptos" w:hAnsi="Aptos" w:cs="Aptos"/>
              </w:rPr>
            </w:pPr>
            <w:r w:rsidRPr="37E82937">
              <w:rPr>
                <w:rFonts w:ascii="Aptos" w:eastAsia="Aptos" w:hAnsi="Aptos" w:cs="Aptos"/>
              </w:rPr>
              <w:t>Unique identifier of the team</w:t>
            </w:r>
          </w:p>
        </w:tc>
      </w:tr>
    </w:tbl>
    <w:p w14:paraId="0AAC9C46" w14:textId="322F35F9" w:rsidR="0E821BC4" w:rsidRDefault="0E821BC4" w:rsidP="37E82937">
      <w:pPr>
        <w:spacing w:before="240" w:after="240"/>
      </w:pPr>
      <w:r w:rsidRPr="37E82937">
        <w:rPr>
          <w:rFonts w:ascii="Aptos" w:eastAsia="Aptos" w:hAnsi="Aptos" w:cs="Aptos"/>
          <w:b/>
          <w:bCs/>
        </w:rPr>
        <w:t>Request Body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040"/>
        <w:gridCol w:w="930"/>
        <w:gridCol w:w="1320"/>
        <w:gridCol w:w="5070"/>
      </w:tblGrid>
      <w:tr w:rsidR="37E82937" w14:paraId="0A150D13" w14:textId="77777777" w:rsidTr="37E82937">
        <w:trPr>
          <w:trHeight w:val="300"/>
        </w:trPr>
        <w:tc>
          <w:tcPr>
            <w:tcW w:w="2040" w:type="dxa"/>
          </w:tcPr>
          <w:p w14:paraId="1FDE63DB" w14:textId="01ABB89A" w:rsidR="37E82937" w:rsidRDefault="37E82937" w:rsidP="37E82937">
            <w:pPr>
              <w:rPr>
                <w:rFonts w:ascii="Aptos" w:eastAsia="Aptos" w:hAnsi="Aptos" w:cs="Aptos"/>
              </w:rPr>
            </w:pPr>
            <w:r w:rsidRPr="37E82937">
              <w:rPr>
                <w:rFonts w:ascii="Aptos" w:eastAsia="Aptos" w:hAnsi="Aptos" w:cs="Aptos"/>
                <w:lang w:val="en-US"/>
              </w:rPr>
              <w:t>Field</w:t>
            </w:r>
          </w:p>
        </w:tc>
        <w:tc>
          <w:tcPr>
            <w:tcW w:w="930" w:type="dxa"/>
          </w:tcPr>
          <w:p w14:paraId="56534BBA" w14:textId="713494EF" w:rsidR="37E82937" w:rsidRDefault="37E82937" w:rsidP="37E82937">
            <w:pPr>
              <w:rPr>
                <w:rFonts w:ascii="Aptos" w:eastAsia="Aptos" w:hAnsi="Aptos" w:cs="Aptos"/>
              </w:rPr>
            </w:pPr>
            <w:r w:rsidRPr="37E82937">
              <w:rPr>
                <w:rFonts w:ascii="Aptos" w:eastAsia="Aptos" w:hAnsi="Aptos" w:cs="Aptos"/>
                <w:lang w:val="en-US"/>
              </w:rPr>
              <w:t>Type</w:t>
            </w:r>
          </w:p>
        </w:tc>
        <w:tc>
          <w:tcPr>
            <w:tcW w:w="1320" w:type="dxa"/>
          </w:tcPr>
          <w:p w14:paraId="1E41BE0E" w14:textId="0E10227C" w:rsidR="37E82937" w:rsidRDefault="37E82937" w:rsidP="37E82937">
            <w:pPr>
              <w:rPr>
                <w:rFonts w:ascii="Aptos" w:eastAsia="Aptos" w:hAnsi="Aptos" w:cs="Aptos"/>
              </w:rPr>
            </w:pPr>
            <w:r w:rsidRPr="37E82937">
              <w:rPr>
                <w:rFonts w:ascii="Aptos" w:eastAsia="Aptos" w:hAnsi="Aptos" w:cs="Aptos"/>
                <w:lang w:val="en-US"/>
              </w:rPr>
              <w:t>Required</w:t>
            </w:r>
          </w:p>
        </w:tc>
        <w:tc>
          <w:tcPr>
            <w:tcW w:w="5070" w:type="dxa"/>
          </w:tcPr>
          <w:p w14:paraId="3A3BE140" w14:textId="6E8C58A4" w:rsidR="37E82937" w:rsidRDefault="37E82937" w:rsidP="37E82937">
            <w:pPr>
              <w:rPr>
                <w:rFonts w:ascii="Aptos" w:eastAsia="Aptos" w:hAnsi="Aptos" w:cs="Aptos"/>
              </w:rPr>
            </w:pPr>
            <w:r w:rsidRPr="37E82937">
              <w:rPr>
                <w:rFonts w:ascii="Aptos" w:eastAsia="Aptos" w:hAnsi="Aptos" w:cs="Aptos"/>
                <w:lang w:val="en-US"/>
              </w:rPr>
              <w:t>Description</w:t>
            </w:r>
          </w:p>
        </w:tc>
      </w:tr>
      <w:tr w:rsidR="37E82937" w14:paraId="7483657E" w14:textId="77777777" w:rsidTr="37E82937">
        <w:trPr>
          <w:trHeight w:val="300"/>
        </w:trPr>
        <w:tc>
          <w:tcPr>
            <w:tcW w:w="2040" w:type="dxa"/>
          </w:tcPr>
          <w:p w14:paraId="7B741655" w14:textId="1357A7BF" w:rsidR="37E82937" w:rsidRDefault="37E82937" w:rsidP="37E82937">
            <w:pPr>
              <w:rPr>
                <w:rFonts w:ascii="Aptos" w:eastAsia="Aptos" w:hAnsi="Aptos" w:cs="Aptos"/>
              </w:rPr>
            </w:pPr>
            <w:r w:rsidRPr="37E82937">
              <w:rPr>
                <w:rFonts w:ascii="Aptos" w:eastAsia="Aptos" w:hAnsi="Aptos" w:cs="Aptos"/>
                <w:lang w:val="en-US"/>
              </w:rPr>
              <w:t>teamName</w:t>
            </w:r>
          </w:p>
        </w:tc>
        <w:tc>
          <w:tcPr>
            <w:tcW w:w="930" w:type="dxa"/>
          </w:tcPr>
          <w:p w14:paraId="782EC62D" w14:textId="4A9189C9" w:rsidR="37E82937" w:rsidRDefault="37E82937" w:rsidP="37E82937">
            <w:pPr>
              <w:rPr>
                <w:rFonts w:ascii="Aptos" w:eastAsia="Aptos" w:hAnsi="Aptos" w:cs="Aptos"/>
              </w:rPr>
            </w:pPr>
            <w:r w:rsidRPr="37E82937">
              <w:rPr>
                <w:rFonts w:ascii="Aptos" w:eastAsia="Aptos" w:hAnsi="Aptos" w:cs="Aptos"/>
                <w:lang w:val="en-US"/>
              </w:rPr>
              <w:t>string</w:t>
            </w:r>
          </w:p>
        </w:tc>
        <w:tc>
          <w:tcPr>
            <w:tcW w:w="1320" w:type="dxa"/>
          </w:tcPr>
          <w:p w14:paraId="20681D00" w14:textId="4009F473" w:rsidR="37E82937" w:rsidRDefault="37E82937" w:rsidP="37E82937">
            <w:pPr>
              <w:rPr>
                <w:rFonts w:ascii="Aptos" w:eastAsia="Aptos" w:hAnsi="Aptos" w:cs="Aptos"/>
              </w:rPr>
            </w:pPr>
            <w:r w:rsidRPr="37E82937">
              <w:rPr>
                <w:rFonts w:ascii="Aptos" w:eastAsia="Aptos" w:hAnsi="Aptos" w:cs="Aptos"/>
                <w:lang w:val="en-US"/>
              </w:rPr>
              <w:t>Yes</w:t>
            </w:r>
          </w:p>
        </w:tc>
        <w:tc>
          <w:tcPr>
            <w:tcW w:w="5070" w:type="dxa"/>
          </w:tcPr>
          <w:p w14:paraId="427B50E6" w14:textId="1C8172F7" w:rsidR="37E82937" w:rsidRDefault="37E82937" w:rsidP="37E82937">
            <w:pPr>
              <w:rPr>
                <w:rFonts w:ascii="Aptos" w:eastAsia="Aptos" w:hAnsi="Aptos" w:cs="Aptos"/>
              </w:rPr>
            </w:pPr>
            <w:r w:rsidRPr="37E82937">
              <w:rPr>
                <w:rFonts w:ascii="Aptos" w:eastAsia="Aptos" w:hAnsi="Aptos" w:cs="Aptos"/>
                <w:lang w:val="en-US"/>
              </w:rPr>
              <w:t xml:space="preserve">The </w:t>
            </w:r>
            <w:r w:rsidR="0A114B54" w:rsidRPr="37E82937">
              <w:rPr>
                <w:rFonts w:ascii="Aptos" w:eastAsia="Aptos" w:hAnsi="Aptos" w:cs="Aptos"/>
                <w:lang w:val="en-US"/>
              </w:rPr>
              <w:t xml:space="preserve">new </w:t>
            </w:r>
            <w:r w:rsidRPr="37E82937">
              <w:rPr>
                <w:rFonts w:ascii="Aptos" w:eastAsia="Aptos" w:hAnsi="Aptos" w:cs="Aptos"/>
                <w:lang w:val="en-US"/>
              </w:rPr>
              <w:t>name of the team</w:t>
            </w:r>
          </w:p>
        </w:tc>
      </w:tr>
      <w:tr w:rsidR="37E82937" w14:paraId="1490940C" w14:textId="77777777" w:rsidTr="37E82937">
        <w:trPr>
          <w:trHeight w:val="300"/>
        </w:trPr>
        <w:tc>
          <w:tcPr>
            <w:tcW w:w="2040" w:type="dxa"/>
          </w:tcPr>
          <w:p w14:paraId="239BC9AE" w14:textId="4FA76B0F" w:rsidR="37E82937" w:rsidRDefault="37E82937" w:rsidP="37E82937">
            <w:pPr>
              <w:rPr>
                <w:rFonts w:ascii="Aptos" w:eastAsia="Aptos" w:hAnsi="Aptos" w:cs="Aptos"/>
              </w:rPr>
            </w:pPr>
            <w:r w:rsidRPr="37E82937">
              <w:rPr>
                <w:rFonts w:ascii="Aptos" w:eastAsia="Aptos" w:hAnsi="Aptos" w:cs="Aptos"/>
                <w:lang w:val="en-US"/>
              </w:rPr>
              <w:t>teamDescription</w:t>
            </w:r>
          </w:p>
        </w:tc>
        <w:tc>
          <w:tcPr>
            <w:tcW w:w="930" w:type="dxa"/>
          </w:tcPr>
          <w:p w14:paraId="19B4D895" w14:textId="51DE1447" w:rsidR="37E82937" w:rsidRDefault="37E82937" w:rsidP="37E82937">
            <w:pPr>
              <w:rPr>
                <w:rFonts w:ascii="Aptos" w:eastAsia="Aptos" w:hAnsi="Aptos" w:cs="Aptos"/>
              </w:rPr>
            </w:pPr>
            <w:r w:rsidRPr="37E82937">
              <w:rPr>
                <w:rFonts w:ascii="Aptos" w:eastAsia="Aptos" w:hAnsi="Aptos" w:cs="Aptos"/>
                <w:lang w:val="en-US"/>
              </w:rPr>
              <w:t>string</w:t>
            </w:r>
          </w:p>
        </w:tc>
        <w:tc>
          <w:tcPr>
            <w:tcW w:w="1320" w:type="dxa"/>
          </w:tcPr>
          <w:p w14:paraId="6A6B066D" w14:textId="0CE99080" w:rsidR="37E82937" w:rsidRDefault="37E82937" w:rsidP="37E82937">
            <w:pPr>
              <w:rPr>
                <w:rFonts w:ascii="Aptos" w:eastAsia="Aptos" w:hAnsi="Aptos" w:cs="Aptos"/>
              </w:rPr>
            </w:pPr>
            <w:r w:rsidRPr="37E82937">
              <w:rPr>
                <w:rFonts w:ascii="Aptos" w:eastAsia="Aptos" w:hAnsi="Aptos" w:cs="Aptos"/>
                <w:lang w:val="en-US"/>
              </w:rPr>
              <w:t>Yes</w:t>
            </w:r>
          </w:p>
        </w:tc>
        <w:tc>
          <w:tcPr>
            <w:tcW w:w="5070" w:type="dxa"/>
          </w:tcPr>
          <w:p w14:paraId="2156FD4D" w14:textId="328DE2BB" w:rsidR="708B780A" w:rsidRDefault="708B780A" w:rsidP="37E82937">
            <w:pPr>
              <w:rPr>
                <w:rFonts w:ascii="Aptos" w:eastAsia="Aptos" w:hAnsi="Aptos" w:cs="Aptos"/>
              </w:rPr>
            </w:pPr>
            <w:r w:rsidRPr="37E82937">
              <w:rPr>
                <w:rFonts w:ascii="Aptos" w:eastAsia="Aptos" w:hAnsi="Aptos" w:cs="Aptos"/>
                <w:lang w:val="en-US"/>
              </w:rPr>
              <w:t>The new d</w:t>
            </w:r>
            <w:r w:rsidR="37E82937" w:rsidRPr="37E82937">
              <w:rPr>
                <w:rFonts w:ascii="Aptos" w:eastAsia="Aptos" w:hAnsi="Aptos" w:cs="Aptos"/>
                <w:lang w:val="en-US"/>
              </w:rPr>
              <w:t>escription of the team</w:t>
            </w:r>
          </w:p>
        </w:tc>
      </w:tr>
    </w:tbl>
    <w:p w14:paraId="04A991DD" w14:textId="3D52D765" w:rsidR="034A2D03" w:rsidRDefault="034A2D03" w:rsidP="37E82937">
      <w:pPr>
        <w:spacing w:before="240" w:after="240"/>
        <w:rPr>
          <w:rFonts w:ascii="Aptos" w:eastAsia="Aptos" w:hAnsi="Aptos" w:cs="Aptos"/>
        </w:rPr>
      </w:pPr>
      <w:r w:rsidRPr="37E82937">
        <w:rPr>
          <w:rFonts w:ascii="Aptos" w:eastAsia="Aptos" w:hAnsi="Aptos" w:cs="Aptos"/>
          <w:b/>
          <w:bCs/>
        </w:rPr>
        <w:t>Example Value</w:t>
      </w:r>
    </w:p>
    <w:p w14:paraId="002D1875" w14:textId="42D6DAD9" w:rsidR="034A2D03" w:rsidRDefault="034A2D03" w:rsidP="37E82937">
      <w:pPr>
        <w:spacing w:before="240" w:after="240"/>
        <w:rPr>
          <w:rFonts w:ascii="Aptos" w:eastAsia="Aptos" w:hAnsi="Aptos" w:cs="Aptos"/>
        </w:rPr>
      </w:pPr>
      <w:r w:rsidRPr="37E82937">
        <w:rPr>
          <w:rFonts w:asciiTheme="minorHAnsi" w:eastAsiaTheme="minorEastAsia" w:hAnsiTheme="minorHAnsi" w:cstheme="minorBidi"/>
          <w:lang w:eastAsia="ja-JP"/>
        </w:rPr>
        <w:t>{</w:t>
      </w:r>
    </w:p>
    <w:p w14:paraId="52240D67" w14:textId="0AE98BB1" w:rsidR="034A2D03" w:rsidRDefault="034A2D03" w:rsidP="37E82937">
      <w:pPr>
        <w:spacing w:before="240" w:after="240"/>
        <w:rPr>
          <w:rFonts w:ascii="Aptos" w:eastAsia="Aptos" w:hAnsi="Aptos" w:cs="Aptos"/>
        </w:rPr>
      </w:pPr>
      <w:r w:rsidRPr="37E82937">
        <w:rPr>
          <w:rFonts w:asciiTheme="minorHAnsi" w:eastAsiaTheme="minorEastAsia" w:hAnsiTheme="minorHAnsi" w:cstheme="minorBidi"/>
          <w:lang w:eastAsia="ja-JP"/>
        </w:rPr>
        <w:lastRenderedPageBreak/>
        <w:t xml:space="preserve">  "teamName": "Test Researcher</w:t>
      </w:r>
      <w:r w:rsidR="1C8A462E" w:rsidRPr="37E82937">
        <w:rPr>
          <w:rFonts w:asciiTheme="minorHAnsi" w:eastAsiaTheme="minorEastAsia" w:hAnsiTheme="minorHAnsi" w:cstheme="minorBidi"/>
          <w:lang w:eastAsia="ja-JP"/>
        </w:rPr>
        <w:t>s</w:t>
      </w:r>
      <w:r w:rsidRPr="37E82937">
        <w:rPr>
          <w:rFonts w:asciiTheme="minorHAnsi" w:eastAsiaTheme="minorEastAsia" w:hAnsiTheme="minorHAnsi" w:cstheme="minorBidi"/>
          <w:lang w:eastAsia="ja-JP"/>
        </w:rPr>
        <w:t>",</w:t>
      </w:r>
    </w:p>
    <w:p w14:paraId="7815D5CB" w14:textId="3E7F8517" w:rsidR="034A2D03" w:rsidRDefault="034A2D03" w:rsidP="37E82937">
      <w:pPr>
        <w:spacing w:before="240" w:after="240"/>
        <w:rPr>
          <w:rFonts w:ascii="Aptos" w:eastAsia="Aptos" w:hAnsi="Aptos" w:cs="Aptos"/>
        </w:rPr>
      </w:pPr>
      <w:r w:rsidRPr="37E82937">
        <w:rPr>
          <w:rFonts w:asciiTheme="minorHAnsi" w:eastAsiaTheme="minorEastAsia" w:hAnsiTheme="minorHAnsi" w:cstheme="minorBidi"/>
          <w:lang w:eastAsia="ja-JP"/>
        </w:rPr>
        <w:t xml:space="preserve">  "teamDescription": "</w:t>
      </w:r>
      <w:r w:rsidR="408803D4" w:rsidRPr="37E82937">
        <w:rPr>
          <w:rFonts w:ascii="Aptos" w:eastAsia="Aptos" w:hAnsi="Aptos" w:cs="Aptos"/>
        </w:rPr>
        <w:t xml:space="preserve"> This is a test to edit team details. </w:t>
      </w:r>
      <w:r w:rsidRPr="37E82937">
        <w:rPr>
          <w:rFonts w:asciiTheme="minorHAnsi" w:eastAsiaTheme="minorEastAsia" w:hAnsiTheme="minorHAnsi" w:cstheme="minorBidi"/>
          <w:lang w:eastAsia="ja-JP"/>
        </w:rPr>
        <w:t>"</w:t>
      </w:r>
    </w:p>
    <w:p w14:paraId="2384B057" w14:textId="7E0267FF" w:rsidR="034A2D03" w:rsidRDefault="034A2D03" w:rsidP="37E82937">
      <w:pPr>
        <w:spacing w:before="240" w:after="240"/>
        <w:rPr>
          <w:rFonts w:ascii="Aptos" w:eastAsia="Aptos" w:hAnsi="Aptos" w:cs="Aptos"/>
        </w:rPr>
      </w:pPr>
      <w:r w:rsidRPr="37E82937">
        <w:rPr>
          <w:rFonts w:asciiTheme="minorHAnsi" w:eastAsiaTheme="minorEastAsia" w:hAnsiTheme="minorHAnsi" w:cstheme="minorBidi"/>
          <w:lang w:eastAsia="ja-JP"/>
        </w:rPr>
        <w:t>}</w:t>
      </w:r>
    </w:p>
    <w:p w14:paraId="01759A08" w14:textId="67C2D537" w:rsidR="37E82937" w:rsidRDefault="37E82937" w:rsidP="37E82937">
      <w:pPr>
        <w:spacing w:before="240" w:after="240"/>
        <w:rPr>
          <w:rFonts w:ascii="Aptos" w:eastAsia="Aptos" w:hAnsi="Aptos" w:cs="Aptos"/>
          <w:b/>
          <w:bCs/>
        </w:rPr>
      </w:pPr>
    </w:p>
    <w:p w14:paraId="164DD8B1" w14:textId="40A85A3D" w:rsidR="1B1F07FC" w:rsidRDefault="1B1F07FC" w:rsidP="37E82937">
      <w:pPr>
        <w:spacing w:before="240" w:after="240"/>
      </w:pPr>
      <w:r w:rsidRPr="37E82937">
        <w:rPr>
          <w:rFonts w:ascii="Aptos" w:eastAsia="Aptos" w:hAnsi="Aptos" w:cs="Aptos"/>
          <w:b/>
          <w:bCs/>
        </w:rPr>
        <w:t>Respons</w:t>
      </w:r>
      <w:r w:rsidR="0CAC0868" w:rsidRPr="37E82937">
        <w:rPr>
          <w:rFonts w:ascii="Aptos" w:eastAsia="Aptos" w:hAnsi="Aptos" w:cs="Aptos"/>
          <w:b/>
          <w:bCs/>
        </w:rPr>
        <w:t>es</w:t>
      </w:r>
    </w:p>
    <w:p w14:paraId="7CA9FC07" w14:textId="248B2851" w:rsidR="0CAC0868" w:rsidRDefault="0CAC0868" w:rsidP="37E82937">
      <w:pPr>
        <w:spacing w:before="240" w:after="240"/>
      </w:pPr>
      <w:r w:rsidRPr="37E82937">
        <w:rPr>
          <w:rFonts w:ascii="Aptos" w:eastAsia="Aptos" w:hAnsi="Aptos" w:cs="Aptos"/>
          <w:b/>
          <w:bCs/>
        </w:rPr>
        <w:t>Success Response: 200 Success</w:t>
      </w:r>
    </w:p>
    <w:p w14:paraId="6F6364F9" w14:textId="488BE5C9" w:rsidR="07C6BA8E" w:rsidRDefault="1B1F07FC" w:rsidP="1778E5AB">
      <w:pPr>
        <w:spacing w:before="240" w:after="240"/>
      </w:pPr>
      <w:r w:rsidRPr="37E82937">
        <w:rPr>
          <w:rFonts w:ascii="Aptos" w:eastAsia="Aptos" w:hAnsi="Aptos" w:cs="Aptos"/>
        </w:rPr>
        <w:t>{</w:t>
      </w:r>
      <w:r>
        <w:br/>
      </w:r>
      <w:r w:rsidRPr="37E82937">
        <w:rPr>
          <w:rFonts w:ascii="Aptos" w:eastAsia="Aptos" w:hAnsi="Aptos" w:cs="Aptos"/>
        </w:rPr>
        <w:t xml:space="preserve">    "message": "Team Test Researchers updated successfully",</w:t>
      </w:r>
      <w:r>
        <w:br/>
      </w:r>
      <w:r w:rsidRPr="37E82937">
        <w:rPr>
          <w:rFonts w:ascii="Aptos" w:eastAsia="Aptos" w:hAnsi="Aptos" w:cs="Aptos"/>
        </w:rPr>
        <w:t xml:space="preserve">    "team": {</w:t>
      </w:r>
      <w:r>
        <w:br/>
      </w:r>
      <w:r w:rsidRPr="37E82937">
        <w:rPr>
          <w:rFonts w:ascii="Aptos" w:eastAsia="Aptos" w:hAnsi="Aptos" w:cs="Aptos"/>
        </w:rPr>
        <w:t xml:space="preserve">        "team_id": 1,</w:t>
      </w:r>
      <w:r>
        <w:br/>
      </w:r>
      <w:r w:rsidRPr="37E82937">
        <w:rPr>
          <w:rFonts w:ascii="Aptos" w:eastAsia="Aptos" w:hAnsi="Aptos" w:cs="Aptos"/>
        </w:rPr>
        <w:t xml:space="preserve">        "team_name": "Test Researchers",</w:t>
      </w:r>
      <w:r>
        <w:br/>
      </w:r>
      <w:r w:rsidRPr="37E82937">
        <w:rPr>
          <w:rFonts w:ascii="Aptos" w:eastAsia="Aptos" w:hAnsi="Aptos" w:cs="Aptos"/>
        </w:rPr>
        <w:t xml:space="preserve">        "team_description": "This is a test to edit team details.",</w:t>
      </w:r>
      <w:r>
        <w:br/>
      </w:r>
      <w:r w:rsidRPr="37E82937">
        <w:rPr>
          <w:rFonts w:ascii="Aptos" w:eastAsia="Aptos" w:hAnsi="Aptos" w:cs="Aptos"/>
        </w:rPr>
        <w:t xml:space="preserve">        "created_at": "2024-09-03T02:50:14.000Z",</w:t>
      </w:r>
      <w:r>
        <w:br/>
      </w:r>
      <w:r w:rsidRPr="37E82937">
        <w:rPr>
          <w:rFonts w:ascii="Aptos" w:eastAsia="Aptos" w:hAnsi="Aptos" w:cs="Aptos"/>
        </w:rPr>
        <w:t xml:space="preserve">        "updated_at": "2024-09-17T19:50:48.504Z"</w:t>
      </w:r>
      <w:r>
        <w:br/>
      </w:r>
      <w:r w:rsidRPr="37E82937">
        <w:rPr>
          <w:rFonts w:ascii="Aptos" w:eastAsia="Aptos" w:hAnsi="Aptos" w:cs="Aptos"/>
        </w:rPr>
        <w:t xml:space="preserve">    }</w:t>
      </w:r>
      <w:r>
        <w:br/>
      </w:r>
      <w:r w:rsidRPr="37E82937">
        <w:rPr>
          <w:rFonts w:ascii="Aptos" w:eastAsia="Aptos" w:hAnsi="Aptos" w:cs="Aptos"/>
        </w:rPr>
        <w:t>}</w:t>
      </w:r>
    </w:p>
    <w:p w14:paraId="404038DE" w14:textId="4FC8444C" w:rsidR="25B6A0BD" w:rsidRDefault="25B6A0BD" w:rsidP="37E82937">
      <w:pPr>
        <w:spacing w:before="240" w:after="240"/>
        <w:rPr>
          <w:rFonts w:ascii="Aptos" w:eastAsia="Aptos" w:hAnsi="Aptos" w:cs="Aptos"/>
        </w:rPr>
      </w:pPr>
      <w:r>
        <w:rPr>
          <w:noProof/>
        </w:rPr>
        <w:lastRenderedPageBreak/>
        <w:drawing>
          <wp:inline distT="0" distB="0" distL="0" distR="0" wp14:anchorId="0A5E7294" wp14:editId="73CBABCB">
            <wp:extent cx="5943600" cy="4581524"/>
            <wp:effectExtent l="0" t="0" r="0" b="0"/>
            <wp:docPr id="1029708417" name="Picture 1029708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1A847" w14:textId="2038AB66" w:rsidR="56960395" w:rsidRDefault="56960395" w:rsidP="37E82937">
      <w:pPr>
        <w:pStyle w:val="Heading2"/>
        <w:rPr>
          <w:b/>
          <w:bCs/>
        </w:rPr>
      </w:pPr>
      <w:r w:rsidRPr="37E82937">
        <w:rPr>
          <w:b/>
          <w:bCs/>
        </w:rPr>
        <w:t>Create Team</w:t>
      </w:r>
      <w:r w:rsidR="59D9232F" w:rsidRPr="37E82937">
        <w:rPr>
          <w:b/>
          <w:bCs/>
        </w:rPr>
        <w:t xml:space="preserve"> Role</w:t>
      </w:r>
    </w:p>
    <w:p w14:paraId="4AD1C14E" w14:textId="0E85EDA4" w:rsidR="56960395" w:rsidRDefault="56960395" w:rsidP="37E82937">
      <w:pPr>
        <w:spacing w:before="240" w:after="240"/>
      </w:pPr>
      <w:r w:rsidRPr="37E82937">
        <w:rPr>
          <w:rFonts w:ascii="Aptos" w:eastAsia="Aptos" w:hAnsi="Aptos" w:cs="Aptos"/>
          <w:b/>
          <w:bCs/>
        </w:rPr>
        <w:t>Endpoint</w:t>
      </w:r>
    </w:p>
    <w:p w14:paraId="11E1620E" w14:textId="5082670F" w:rsidR="56960395" w:rsidRDefault="56960395" w:rsidP="37E82937">
      <w:pPr>
        <w:spacing w:before="240" w:after="240"/>
        <w:rPr>
          <w:rFonts w:ascii="Aptos" w:eastAsia="Aptos" w:hAnsi="Aptos" w:cs="Aptos"/>
        </w:rPr>
      </w:pPr>
      <w:r w:rsidRPr="37E82937">
        <w:rPr>
          <w:rFonts w:ascii="Aptos" w:eastAsia="Aptos" w:hAnsi="Aptos" w:cs="Aptos"/>
          <w:highlight w:val="lightGray"/>
        </w:rPr>
        <w:t>POST</w:t>
      </w:r>
      <w:r w:rsidRPr="37E82937">
        <w:rPr>
          <w:rFonts w:ascii="Aptos" w:eastAsia="Aptos" w:hAnsi="Aptos" w:cs="Aptos"/>
        </w:rPr>
        <w:t xml:space="preserve">  /api/multi-tenant/</w:t>
      </w:r>
      <w:r w:rsidR="4E695C53" w:rsidRPr="37E82937">
        <w:rPr>
          <w:rFonts w:ascii="Aptos" w:eastAsia="Aptos" w:hAnsi="Aptos" w:cs="Aptos"/>
        </w:rPr>
        <w:t xml:space="preserve"> create-role</w:t>
      </w:r>
    </w:p>
    <w:p w14:paraId="1CF0B6A2" w14:textId="7C8CD656" w:rsidR="37E82937" w:rsidRDefault="37E82937" w:rsidP="37E82937">
      <w:pPr>
        <w:spacing w:before="240" w:after="240"/>
        <w:rPr>
          <w:rFonts w:ascii="Aptos" w:eastAsia="Aptos" w:hAnsi="Aptos" w:cs="Aptos"/>
        </w:rPr>
      </w:pPr>
    </w:p>
    <w:p w14:paraId="55C6FA73" w14:textId="6E3B9ABA" w:rsidR="56960395" w:rsidRDefault="56960395" w:rsidP="37E82937">
      <w:pPr>
        <w:rPr>
          <w:rFonts w:ascii="Aptos" w:eastAsia="Aptos" w:hAnsi="Aptos" w:cs="Aptos"/>
          <w:b/>
          <w:bCs/>
        </w:rPr>
      </w:pPr>
      <w:r w:rsidRPr="37E82937">
        <w:rPr>
          <w:lang w:val="en-US"/>
        </w:rPr>
        <w:t>Authentication</w:t>
      </w:r>
    </w:p>
    <w:p w14:paraId="67746849" w14:textId="267D0A07" w:rsidR="56960395" w:rsidRDefault="56960395" w:rsidP="37E82937">
      <w:pPr>
        <w:spacing w:before="240" w:after="240"/>
        <w:rPr>
          <w:rFonts w:ascii="Aptos" w:eastAsia="Aptos" w:hAnsi="Aptos" w:cs="Aptos"/>
        </w:rPr>
      </w:pPr>
      <w:r w:rsidRPr="37E82937">
        <w:rPr>
          <w:rFonts w:ascii="Aptos" w:eastAsia="Aptos" w:hAnsi="Aptos" w:cs="Aptos"/>
          <w:lang w:val="en-US"/>
        </w:rPr>
        <w:t xml:space="preserve">This endpoint requires authentication. The user's role is used to determine which </w:t>
      </w:r>
      <w:r w:rsidR="22E80D74" w:rsidRPr="37E82937">
        <w:rPr>
          <w:rFonts w:ascii="Aptos" w:eastAsia="Aptos" w:hAnsi="Aptos" w:cs="Aptos"/>
          <w:lang w:val="en-US"/>
        </w:rPr>
        <w:t>team-role is created</w:t>
      </w:r>
      <w:r w:rsidRPr="37E82937">
        <w:rPr>
          <w:rFonts w:ascii="Aptos" w:eastAsia="Aptos" w:hAnsi="Aptos" w:cs="Aptos"/>
          <w:lang w:val="en-US"/>
        </w:rPr>
        <w:t>.</w:t>
      </w:r>
    </w:p>
    <w:p w14:paraId="4DD57846" w14:textId="322F35F9" w:rsidR="56960395" w:rsidRDefault="56960395" w:rsidP="37E82937">
      <w:pPr>
        <w:spacing w:before="240" w:after="240"/>
      </w:pPr>
      <w:r w:rsidRPr="37E82937">
        <w:rPr>
          <w:rFonts w:ascii="Aptos" w:eastAsia="Aptos" w:hAnsi="Aptos" w:cs="Aptos"/>
          <w:b/>
          <w:bCs/>
        </w:rPr>
        <w:t>Request Body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040"/>
        <w:gridCol w:w="930"/>
        <w:gridCol w:w="1320"/>
        <w:gridCol w:w="5070"/>
      </w:tblGrid>
      <w:tr w:rsidR="37E82937" w14:paraId="2DA1FA7D" w14:textId="77777777" w:rsidTr="37E82937">
        <w:trPr>
          <w:trHeight w:val="300"/>
        </w:trPr>
        <w:tc>
          <w:tcPr>
            <w:tcW w:w="2040" w:type="dxa"/>
          </w:tcPr>
          <w:p w14:paraId="135532FD" w14:textId="01ABB89A" w:rsidR="37E82937" w:rsidRDefault="37E82937" w:rsidP="37E82937">
            <w:pPr>
              <w:rPr>
                <w:rFonts w:ascii="Aptos" w:eastAsia="Aptos" w:hAnsi="Aptos" w:cs="Aptos"/>
              </w:rPr>
            </w:pPr>
            <w:r w:rsidRPr="37E82937">
              <w:rPr>
                <w:rFonts w:ascii="Aptos" w:eastAsia="Aptos" w:hAnsi="Aptos" w:cs="Aptos"/>
                <w:lang w:val="en-US"/>
              </w:rPr>
              <w:t>Field</w:t>
            </w:r>
          </w:p>
        </w:tc>
        <w:tc>
          <w:tcPr>
            <w:tcW w:w="930" w:type="dxa"/>
          </w:tcPr>
          <w:p w14:paraId="0949C737" w14:textId="713494EF" w:rsidR="37E82937" w:rsidRDefault="37E82937" w:rsidP="37E82937">
            <w:pPr>
              <w:rPr>
                <w:rFonts w:ascii="Aptos" w:eastAsia="Aptos" w:hAnsi="Aptos" w:cs="Aptos"/>
              </w:rPr>
            </w:pPr>
            <w:r w:rsidRPr="37E82937">
              <w:rPr>
                <w:rFonts w:ascii="Aptos" w:eastAsia="Aptos" w:hAnsi="Aptos" w:cs="Aptos"/>
                <w:lang w:val="en-US"/>
              </w:rPr>
              <w:t>Type</w:t>
            </w:r>
          </w:p>
        </w:tc>
        <w:tc>
          <w:tcPr>
            <w:tcW w:w="1320" w:type="dxa"/>
          </w:tcPr>
          <w:p w14:paraId="0C07E982" w14:textId="0E10227C" w:rsidR="37E82937" w:rsidRDefault="37E82937" w:rsidP="37E82937">
            <w:pPr>
              <w:rPr>
                <w:rFonts w:ascii="Aptos" w:eastAsia="Aptos" w:hAnsi="Aptos" w:cs="Aptos"/>
              </w:rPr>
            </w:pPr>
            <w:r w:rsidRPr="37E82937">
              <w:rPr>
                <w:rFonts w:ascii="Aptos" w:eastAsia="Aptos" w:hAnsi="Aptos" w:cs="Aptos"/>
                <w:lang w:val="en-US"/>
              </w:rPr>
              <w:t>Required</w:t>
            </w:r>
          </w:p>
        </w:tc>
        <w:tc>
          <w:tcPr>
            <w:tcW w:w="5070" w:type="dxa"/>
          </w:tcPr>
          <w:p w14:paraId="2CD9F548" w14:textId="6E8C58A4" w:rsidR="37E82937" w:rsidRDefault="37E82937" w:rsidP="37E82937">
            <w:pPr>
              <w:rPr>
                <w:rFonts w:ascii="Aptos" w:eastAsia="Aptos" w:hAnsi="Aptos" w:cs="Aptos"/>
              </w:rPr>
            </w:pPr>
            <w:r w:rsidRPr="37E82937">
              <w:rPr>
                <w:rFonts w:ascii="Aptos" w:eastAsia="Aptos" w:hAnsi="Aptos" w:cs="Aptos"/>
                <w:lang w:val="en-US"/>
              </w:rPr>
              <w:t>Description</w:t>
            </w:r>
          </w:p>
        </w:tc>
      </w:tr>
      <w:tr w:rsidR="37E82937" w14:paraId="28F8FA1B" w14:textId="77777777" w:rsidTr="37E82937">
        <w:trPr>
          <w:trHeight w:val="300"/>
        </w:trPr>
        <w:tc>
          <w:tcPr>
            <w:tcW w:w="2040" w:type="dxa"/>
          </w:tcPr>
          <w:p w14:paraId="44DD5A86" w14:textId="54BFBCB0" w:rsidR="37E82937" w:rsidRDefault="37E82937" w:rsidP="37E82937">
            <w:pPr>
              <w:rPr>
                <w:rFonts w:ascii="Aptos" w:eastAsia="Aptos" w:hAnsi="Aptos" w:cs="Aptos"/>
              </w:rPr>
            </w:pPr>
            <w:r w:rsidRPr="37E82937">
              <w:rPr>
                <w:rFonts w:ascii="Aptos" w:eastAsia="Aptos" w:hAnsi="Aptos" w:cs="Aptos"/>
                <w:lang w:val="en-US"/>
              </w:rPr>
              <w:t>team</w:t>
            </w:r>
            <w:r w:rsidR="40C99762" w:rsidRPr="37E82937">
              <w:rPr>
                <w:rFonts w:ascii="Aptos" w:eastAsia="Aptos" w:hAnsi="Aptos" w:cs="Aptos"/>
                <w:lang w:val="en-US"/>
              </w:rPr>
              <w:t>ID</w:t>
            </w:r>
          </w:p>
        </w:tc>
        <w:tc>
          <w:tcPr>
            <w:tcW w:w="930" w:type="dxa"/>
          </w:tcPr>
          <w:p w14:paraId="3934B170" w14:textId="5519993A" w:rsidR="40C99762" w:rsidRDefault="40C99762" w:rsidP="37E82937">
            <w:pPr>
              <w:spacing w:line="279" w:lineRule="auto"/>
            </w:pPr>
            <w:r w:rsidRPr="37E82937">
              <w:rPr>
                <w:rFonts w:ascii="Aptos" w:eastAsia="Aptos" w:hAnsi="Aptos" w:cs="Aptos"/>
                <w:lang w:val="en-US"/>
              </w:rPr>
              <w:t>int</w:t>
            </w:r>
          </w:p>
        </w:tc>
        <w:tc>
          <w:tcPr>
            <w:tcW w:w="1320" w:type="dxa"/>
          </w:tcPr>
          <w:p w14:paraId="1BEBFD04" w14:textId="4009F473" w:rsidR="37E82937" w:rsidRDefault="37E82937" w:rsidP="37E82937">
            <w:pPr>
              <w:rPr>
                <w:rFonts w:ascii="Aptos" w:eastAsia="Aptos" w:hAnsi="Aptos" w:cs="Aptos"/>
              </w:rPr>
            </w:pPr>
            <w:r w:rsidRPr="37E82937">
              <w:rPr>
                <w:rFonts w:ascii="Aptos" w:eastAsia="Aptos" w:hAnsi="Aptos" w:cs="Aptos"/>
                <w:lang w:val="en-US"/>
              </w:rPr>
              <w:t>Yes</w:t>
            </w:r>
          </w:p>
        </w:tc>
        <w:tc>
          <w:tcPr>
            <w:tcW w:w="5070" w:type="dxa"/>
          </w:tcPr>
          <w:p w14:paraId="7792BF47" w14:textId="09C7FD3F" w:rsidR="37E82937" w:rsidRDefault="37E82937" w:rsidP="37E82937">
            <w:pPr>
              <w:rPr>
                <w:rFonts w:ascii="Aptos" w:eastAsia="Aptos" w:hAnsi="Aptos" w:cs="Aptos"/>
              </w:rPr>
            </w:pPr>
            <w:r w:rsidRPr="37E82937">
              <w:rPr>
                <w:rFonts w:ascii="Aptos" w:eastAsia="Aptos" w:hAnsi="Aptos" w:cs="Aptos"/>
                <w:lang w:val="en-US"/>
              </w:rPr>
              <w:t xml:space="preserve">The </w:t>
            </w:r>
            <w:r w:rsidR="0DE49F9A" w:rsidRPr="37E82937">
              <w:rPr>
                <w:rFonts w:ascii="Aptos" w:eastAsia="Aptos" w:hAnsi="Aptos" w:cs="Aptos"/>
                <w:lang w:val="en-US"/>
              </w:rPr>
              <w:t xml:space="preserve">team id </w:t>
            </w:r>
            <w:r w:rsidRPr="37E82937">
              <w:rPr>
                <w:rFonts w:ascii="Aptos" w:eastAsia="Aptos" w:hAnsi="Aptos" w:cs="Aptos"/>
                <w:lang w:val="en-US"/>
              </w:rPr>
              <w:t>of the</w:t>
            </w:r>
            <w:r w:rsidR="3CCDC5F6" w:rsidRPr="37E82937">
              <w:rPr>
                <w:rFonts w:ascii="Aptos" w:eastAsia="Aptos" w:hAnsi="Aptos" w:cs="Aptos"/>
                <w:lang w:val="en-US"/>
              </w:rPr>
              <w:t xml:space="preserve"> user</w:t>
            </w:r>
          </w:p>
        </w:tc>
      </w:tr>
    </w:tbl>
    <w:p w14:paraId="22A9E09D" w14:textId="3D52D765" w:rsidR="78949744" w:rsidRDefault="78949744" w:rsidP="37E82937">
      <w:pPr>
        <w:spacing w:before="240" w:after="240"/>
        <w:rPr>
          <w:rFonts w:ascii="Aptos" w:eastAsia="Aptos" w:hAnsi="Aptos" w:cs="Aptos"/>
        </w:rPr>
      </w:pPr>
      <w:r w:rsidRPr="37E82937">
        <w:rPr>
          <w:rFonts w:ascii="Aptos" w:eastAsia="Aptos" w:hAnsi="Aptos" w:cs="Aptos"/>
          <w:b/>
          <w:bCs/>
        </w:rPr>
        <w:t>Example Value</w:t>
      </w:r>
    </w:p>
    <w:p w14:paraId="6C33144C" w14:textId="42D6DAD9" w:rsidR="78949744" w:rsidRDefault="78949744" w:rsidP="37E82937">
      <w:pPr>
        <w:spacing w:before="240" w:after="240"/>
        <w:rPr>
          <w:rFonts w:ascii="Aptos" w:eastAsia="Aptos" w:hAnsi="Aptos" w:cs="Aptos"/>
        </w:rPr>
      </w:pPr>
      <w:r w:rsidRPr="37E82937">
        <w:rPr>
          <w:rFonts w:asciiTheme="minorHAnsi" w:eastAsiaTheme="minorEastAsia" w:hAnsiTheme="minorHAnsi" w:cstheme="minorBidi"/>
          <w:lang w:eastAsia="ja-JP"/>
        </w:rPr>
        <w:lastRenderedPageBreak/>
        <w:t>{</w:t>
      </w:r>
    </w:p>
    <w:p w14:paraId="75A439F7" w14:textId="5C099238" w:rsidR="78949744" w:rsidRDefault="78949744" w:rsidP="37E82937">
      <w:pPr>
        <w:spacing w:before="240" w:after="240"/>
      </w:pPr>
      <w:r w:rsidRPr="37E82937">
        <w:rPr>
          <w:rFonts w:asciiTheme="minorHAnsi" w:eastAsiaTheme="minorEastAsia" w:hAnsiTheme="minorHAnsi" w:cstheme="minorBidi"/>
          <w:lang w:eastAsia="ja-JP"/>
        </w:rPr>
        <w:t xml:space="preserve">  "tea</w:t>
      </w:r>
      <w:r w:rsidR="0F8492BF" w:rsidRPr="37E82937">
        <w:rPr>
          <w:rFonts w:asciiTheme="minorHAnsi" w:eastAsiaTheme="minorEastAsia" w:hAnsiTheme="minorHAnsi" w:cstheme="minorBidi"/>
          <w:lang w:eastAsia="ja-JP"/>
        </w:rPr>
        <w:t>mID</w:t>
      </w:r>
      <w:r w:rsidRPr="37E82937">
        <w:rPr>
          <w:rFonts w:asciiTheme="minorHAnsi" w:eastAsiaTheme="minorEastAsia" w:hAnsiTheme="minorHAnsi" w:cstheme="minorBidi"/>
          <w:lang w:eastAsia="ja-JP"/>
        </w:rPr>
        <w:t xml:space="preserve">": </w:t>
      </w:r>
      <w:r w:rsidR="49A3FC5A" w:rsidRPr="37E82937">
        <w:rPr>
          <w:rFonts w:asciiTheme="minorHAnsi" w:eastAsiaTheme="minorEastAsia" w:hAnsiTheme="minorHAnsi" w:cstheme="minorBidi"/>
          <w:lang w:eastAsia="ja-JP"/>
        </w:rPr>
        <w:t xml:space="preserve"> 2</w:t>
      </w:r>
    </w:p>
    <w:p w14:paraId="73759484" w14:textId="7E0267FF" w:rsidR="78949744" w:rsidRDefault="78949744" w:rsidP="37E82937">
      <w:pPr>
        <w:spacing w:before="240" w:after="240"/>
        <w:rPr>
          <w:rFonts w:ascii="Aptos" w:eastAsia="Aptos" w:hAnsi="Aptos" w:cs="Aptos"/>
        </w:rPr>
      </w:pPr>
      <w:r w:rsidRPr="37E82937">
        <w:rPr>
          <w:rFonts w:asciiTheme="minorHAnsi" w:eastAsiaTheme="minorEastAsia" w:hAnsiTheme="minorHAnsi" w:cstheme="minorBidi"/>
          <w:lang w:eastAsia="ja-JP"/>
        </w:rPr>
        <w:t>}</w:t>
      </w:r>
    </w:p>
    <w:p w14:paraId="26306F07" w14:textId="30ED91EA" w:rsidR="78949744" w:rsidRDefault="78949744" w:rsidP="37E82937">
      <w:pPr>
        <w:spacing w:before="240" w:after="240"/>
      </w:pPr>
      <w:r w:rsidRPr="37E82937">
        <w:rPr>
          <w:rFonts w:ascii="Aptos" w:eastAsia="Aptos" w:hAnsi="Aptos" w:cs="Aptos"/>
          <w:b/>
          <w:bCs/>
        </w:rPr>
        <w:t>Responses</w:t>
      </w:r>
    </w:p>
    <w:p w14:paraId="739EE554" w14:textId="23B572FA" w:rsidR="78949744" w:rsidRDefault="78949744" w:rsidP="37E82937">
      <w:pPr>
        <w:spacing w:before="240" w:after="240"/>
        <w:rPr>
          <w:rFonts w:ascii="Aptos" w:eastAsia="Aptos" w:hAnsi="Aptos" w:cs="Aptos"/>
          <w:b/>
          <w:bCs/>
        </w:rPr>
      </w:pPr>
      <w:r w:rsidRPr="37E82937">
        <w:rPr>
          <w:rFonts w:ascii="Aptos" w:eastAsia="Aptos" w:hAnsi="Aptos" w:cs="Aptos"/>
          <w:b/>
          <w:bCs/>
        </w:rPr>
        <w:t>Success Response: 201 Created</w:t>
      </w:r>
    </w:p>
    <w:p w14:paraId="14E58CE7" w14:textId="1C3D3EBB" w:rsidR="4A5EFA29" w:rsidRDefault="4A5EFA29" w:rsidP="37E82937">
      <w:pPr>
        <w:shd w:val="clear" w:color="auto" w:fill="FFFFFF" w:themeFill="background1"/>
        <w:spacing w:line="270" w:lineRule="auto"/>
      </w:pP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>{</w:t>
      </w:r>
    </w:p>
    <w:p w14:paraId="524CFBAA" w14:textId="18EDCA41" w:rsidR="4A5EFA29" w:rsidRDefault="4A5EFA29" w:rsidP="37E82937">
      <w:pPr>
        <w:shd w:val="clear" w:color="auto" w:fill="FFFFFF" w:themeFill="background1"/>
        <w:spacing w:line="270" w:lineRule="auto"/>
      </w:pPr>
      <w:r w:rsidRPr="37E82937">
        <w:rPr>
          <w:rFonts w:ascii="Monaco" w:eastAsia="Monaco" w:hAnsi="Monaco" w:cs="Monaco"/>
          <w:color w:val="A31515"/>
          <w:sz w:val="18"/>
          <w:szCs w:val="18"/>
          <w:lang w:val="en-US"/>
        </w:rPr>
        <w:t>"success"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 xml:space="preserve">: </w:t>
      </w:r>
      <w:r w:rsidRPr="37E82937">
        <w:rPr>
          <w:rFonts w:ascii="Monaco" w:eastAsia="Monaco" w:hAnsi="Monaco" w:cs="Monaco"/>
          <w:b/>
          <w:bCs/>
          <w:color w:val="0451A5"/>
          <w:sz w:val="18"/>
          <w:szCs w:val="18"/>
          <w:lang w:val="en-US"/>
        </w:rPr>
        <w:t>true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>,</w:t>
      </w:r>
    </w:p>
    <w:p w14:paraId="67E039FD" w14:textId="6C34F1BA" w:rsidR="4A5EFA29" w:rsidRDefault="4A5EFA29" w:rsidP="37E82937">
      <w:pPr>
        <w:shd w:val="clear" w:color="auto" w:fill="FFFFFF" w:themeFill="background1"/>
        <w:spacing w:line="270" w:lineRule="auto"/>
      </w:pPr>
      <w:r w:rsidRPr="37E82937">
        <w:rPr>
          <w:rFonts w:ascii="Monaco" w:eastAsia="Monaco" w:hAnsi="Monaco" w:cs="Monaco"/>
          <w:color w:val="A31515"/>
          <w:sz w:val="18"/>
          <w:szCs w:val="18"/>
          <w:lang w:val="en-US"/>
        </w:rPr>
        <w:t>"data"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>: [</w:t>
      </w:r>
    </w:p>
    <w:p w14:paraId="16BF56C9" w14:textId="016FAF27" w:rsidR="4A5EFA29" w:rsidRDefault="4A5EFA29" w:rsidP="37E82937">
      <w:pPr>
        <w:shd w:val="clear" w:color="auto" w:fill="FFFFFF" w:themeFill="background1"/>
        <w:spacing w:line="270" w:lineRule="auto"/>
      </w:pP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>{</w:t>
      </w:r>
    </w:p>
    <w:p w14:paraId="112E2348" w14:textId="495D9A36" w:rsidR="4A5EFA29" w:rsidRDefault="4A5EFA29" w:rsidP="37E82937">
      <w:pPr>
        <w:shd w:val="clear" w:color="auto" w:fill="FFFFFF" w:themeFill="background1"/>
        <w:spacing w:line="270" w:lineRule="auto"/>
      </w:pPr>
      <w:r w:rsidRPr="37E82937">
        <w:rPr>
          <w:rFonts w:ascii="Monaco" w:eastAsia="Monaco" w:hAnsi="Monaco" w:cs="Monaco"/>
          <w:color w:val="A31515"/>
          <w:sz w:val="18"/>
          <w:szCs w:val="18"/>
          <w:lang w:val="en-US"/>
        </w:rPr>
        <w:t>"team_role_id"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 xml:space="preserve">: </w:t>
      </w:r>
      <w:r w:rsidRPr="37E82937">
        <w:rPr>
          <w:rFonts w:ascii="Monaco" w:eastAsia="Monaco" w:hAnsi="Monaco" w:cs="Monaco"/>
          <w:color w:val="098658"/>
          <w:sz w:val="18"/>
          <w:szCs w:val="18"/>
          <w:lang w:val="en-US"/>
        </w:rPr>
        <w:t>44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>,</w:t>
      </w:r>
    </w:p>
    <w:p w14:paraId="447D7EE6" w14:textId="4BD3B9D0" w:rsidR="4A5EFA29" w:rsidRDefault="4A5EFA29" w:rsidP="37E82937">
      <w:pPr>
        <w:shd w:val="clear" w:color="auto" w:fill="FFFFFF" w:themeFill="background1"/>
        <w:spacing w:line="270" w:lineRule="auto"/>
      </w:pPr>
      <w:r w:rsidRPr="37E82937">
        <w:rPr>
          <w:rFonts w:ascii="Monaco" w:eastAsia="Monaco" w:hAnsi="Monaco" w:cs="Monaco"/>
          <w:color w:val="A31515"/>
          <w:sz w:val="18"/>
          <w:szCs w:val="18"/>
          <w:lang w:val="en-US"/>
        </w:rPr>
        <w:t>"team_role_name"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 xml:space="preserve">: </w:t>
      </w:r>
      <w:r w:rsidRPr="37E82937">
        <w:rPr>
          <w:rFonts w:ascii="Monaco" w:eastAsia="Monaco" w:hAnsi="Monaco" w:cs="Monaco"/>
          <w:color w:val="0451A5"/>
          <w:sz w:val="18"/>
          <w:szCs w:val="18"/>
          <w:lang w:val="en-US"/>
        </w:rPr>
        <w:t>"Admin"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>,</w:t>
      </w:r>
    </w:p>
    <w:p w14:paraId="51A31250" w14:textId="64FF325F" w:rsidR="4A5EFA29" w:rsidRDefault="4A5EFA29" w:rsidP="37E82937">
      <w:pPr>
        <w:shd w:val="clear" w:color="auto" w:fill="FFFFFF" w:themeFill="background1"/>
        <w:spacing w:line="270" w:lineRule="auto"/>
      </w:pPr>
      <w:r w:rsidRPr="37E82937">
        <w:rPr>
          <w:rFonts w:ascii="Monaco" w:eastAsia="Monaco" w:hAnsi="Monaco" w:cs="Monaco"/>
          <w:color w:val="A31515"/>
          <w:sz w:val="18"/>
          <w:szCs w:val="18"/>
          <w:lang w:val="en-US"/>
        </w:rPr>
        <w:t>"description"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 xml:space="preserve">: </w:t>
      </w:r>
      <w:r w:rsidRPr="37E82937">
        <w:rPr>
          <w:rFonts w:ascii="Monaco" w:eastAsia="Monaco" w:hAnsi="Monaco" w:cs="Monaco"/>
          <w:color w:val="0451A5"/>
          <w:sz w:val="18"/>
          <w:szCs w:val="18"/>
          <w:lang w:val="en-US"/>
        </w:rPr>
        <w:t>"Team role based on predefined role: Admin"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>,</w:t>
      </w:r>
    </w:p>
    <w:p w14:paraId="28620C60" w14:textId="63D386F4" w:rsidR="4A5EFA29" w:rsidRDefault="4A5EFA29" w:rsidP="37E82937">
      <w:pPr>
        <w:shd w:val="clear" w:color="auto" w:fill="FFFFFF" w:themeFill="background1"/>
        <w:spacing w:line="270" w:lineRule="auto"/>
      </w:pPr>
      <w:r w:rsidRPr="37E82937">
        <w:rPr>
          <w:rFonts w:ascii="Monaco" w:eastAsia="Monaco" w:hAnsi="Monaco" w:cs="Monaco"/>
          <w:color w:val="A31515"/>
          <w:sz w:val="18"/>
          <w:szCs w:val="18"/>
          <w:lang w:val="en-US"/>
        </w:rPr>
        <w:t>"team_id"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 xml:space="preserve">: </w:t>
      </w:r>
      <w:r w:rsidRPr="37E82937">
        <w:rPr>
          <w:rFonts w:ascii="Monaco" w:eastAsia="Monaco" w:hAnsi="Monaco" w:cs="Monaco"/>
          <w:color w:val="098658"/>
          <w:sz w:val="18"/>
          <w:szCs w:val="18"/>
          <w:lang w:val="en-US"/>
        </w:rPr>
        <w:t>2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>,</w:t>
      </w:r>
    </w:p>
    <w:p w14:paraId="707AE05F" w14:textId="74BBDF87" w:rsidR="4A5EFA29" w:rsidRDefault="4A5EFA29" w:rsidP="37E82937">
      <w:pPr>
        <w:shd w:val="clear" w:color="auto" w:fill="FFFFFF" w:themeFill="background1"/>
        <w:spacing w:line="270" w:lineRule="auto"/>
      </w:pPr>
      <w:r w:rsidRPr="37E82937">
        <w:rPr>
          <w:rFonts w:ascii="Monaco" w:eastAsia="Monaco" w:hAnsi="Monaco" w:cs="Monaco"/>
          <w:color w:val="A31515"/>
          <w:sz w:val="18"/>
          <w:szCs w:val="18"/>
          <w:lang w:val="en-US"/>
        </w:rPr>
        <w:t>"createdAt"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 xml:space="preserve">: </w:t>
      </w:r>
      <w:r w:rsidRPr="37E82937">
        <w:rPr>
          <w:rFonts w:ascii="Monaco" w:eastAsia="Monaco" w:hAnsi="Monaco" w:cs="Monaco"/>
          <w:color w:val="0451A5"/>
          <w:sz w:val="18"/>
          <w:szCs w:val="18"/>
          <w:lang w:val="en-US"/>
        </w:rPr>
        <w:t>"2024-09-19T16:21:56.646Z"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>,</w:t>
      </w:r>
    </w:p>
    <w:p w14:paraId="38C7C0D3" w14:textId="72D0DBCD" w:rsidR="4A5EFA29" w:rsidRDefault="4A5EFA29" w:rsidP="37E82937">
      <w:pPr>
        <w:shd w:val="clear" w:color="auto" w:fill="FFFFFF" w:themeFill="background1"/>
        <w:spacing w:line="270" w:lineRule="auto"/>
      </w:pPr>
      <w:r w:rsidRPr="37E82937">
        <w:rPr>
          <w:rFonts w:ascii="Monaco" w:eastAsia="Monaco" w:hAnsi="Monaco" w:cs="Monaco"/>
          <w:color w:val="A31515"/>
          <w:sz w:val="18"/>
          <w:szCs w:val="18"/>
          <w:lang w:val="en-US"/>
        </w:rPr>
        <w:t>"updatedAt"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 xml:space="preserve">: </w:t>
      </w:r>
      <w:r w:rsidRPr="37E82937">
        <w:rPr>
          <w:rFonts w:ascii="Monaco" w:eastAsia="Monaco" w:hAnsi="Monaco" w:cs="Monaco"/>
          <w:color w:val="0451A5"/>
          <w:sz w:val="18"/>
          <w:szCs w:val="18"/>
          <w:lang w:val="en-US"/>
        </w:rPr>
        <w:t>"2024-09-19T16:21:56.646Z"</w:t>
      </w:r>
    </w:p>
    <w:p w14:paraId="1312D0DF" w14:textId="30AC18FD" w:rsidR="4A5EFA29" w:rsidRDefault="4A5EFA29" w:rsidP="37E82937">
      <w:pPr>
        <w:shd w:val="clear" w:color="auto" w:fill="FFFFFF" w:themeFill="background1"/>
        <w:spacing w:line="270" w:lineRule="auto"/>
      </w:pP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>},</w:t>
      </w:r>
    </w:p>
    <w:p w14:paraId="12A12D97" w14:textId="29FC79AA" w:rsidR="4A5EFA29" w:rsidRDefault="4A5EFA29" w:rsidP="37E82937">
      <w:pPr>
        <w:shd w:val="clear" w:color="auto" w:fill="FFFFFF" w:themeFill="background1"/>
        <w:spacing w:line="270" w:lineRule="auto"/>
      </w:pP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>{</w:t>
      </w:r>
    </w:p>
    <w:p w14:paraId="504FF812" w14:textId="6B87FB88" w:rsidR="4A5EFA29" w:rsidRDefault="4A5EFA29" w:rsidP="37E82937">
      <w:pPr>
        <w:shd w:val="clear" w:color="auto" w:fill="FFFFFF" w:themeFill="background1"/>
        <w:spacing w:line="270" w:lineRule="auto"/>
      </w:pPr>
      <w:r w:rsidRPr="37E82937">
        <w:rPr>
          <w:rFonts w:ascii="Monaco" w:eastAsia="Monaco" w:hAnsi="Monaco" w:cs="Monaco"/>
          <w:color w:val="A31515"/>
          <w:sz w:val="18"/>
          <w:szCs w:val="18"/>
          <w:lang w:val="en-US"/>
        </w:rPr>
        <w:t>"team_role_id"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 xml:space="preserve">: </w:t>
      </w:r>
      <w:r w:rsidRPr="37E82937">
        <w:rPr>
          <w:rFonts w:ascii="Monaco" w:eastAsia="Monaco" w:hAnsi="Monaco" w:cs="Monaco"/>
          <w:color w:val="098658"/>
          <w:sz w:val="18"/>
          <w:szCs w:val="18"/>
          <w:lang w:val="en-US"/>
        </w:rPr>
        <w:t>45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>,</w:t>
      </w:r>
    </w:p>
    <w:p w14:paraId="5FAB3AE5" w14:textId="20AE05A0" w:rsidR="4A5EFA29" w:rsidRDefault="4A5EFA29" w:rsidP="37E82937">
      <w:pPr>
        <w:shd w:val="clear" w:color="auto" w:fill="FFFFFF" w:themeFill="background1"/>
        <w:spacing w:line="270" w:lineRule="auto"/>
      </w:pPr>
      <w:r w:rsidRPr="37E82937">
        <w:rPr>
          <w:rFonts w:ascii="Monaco" w:eastAsia="Monaco" w:hAnsi="Monaco" w:cs="Monaco"/>
          <w:color w:val="A31515"/>
          <w:sz w:val="18"/>
          <w:szCs w:val="18"/>
          <w:lang w:val="en-US"/>
        </w:rPr>
        <w:t>"team_role_name"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 xml:space="preserve">: </w:t>
      </w:r>
      <w:r w:rsidRPr="37E82937">
        <w:rPr>
          <w:rFonts w:ascii="Monaco" w:eastAsia="Monaco" w:hAnsi="Monaco" w:cs="Monaco"/>
          <w:color w:val="0451A5"/>
          <w:sz w:val="18"/>
          <w:szCs w:val="18"/>
          <w:lang w:val="en-US"/>
        </w:rPr>
        <w:t>"Analyst"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>,</w:t>
      </w:r>
    </w:p>
    <w:p w14:paraId="6B32554D" w14:textId="6EA4F9A1" w:rsidR="4A5EFA29" w:rsidRDefault="4A5EFA29" w:rsidP="37E82937">
      <w:pPr>
        <w:shd w:val="clear" w:color="auto" w:fill="FFFFFF" w:themeFill="background1"/>
        <w:spacing w:line="270" w:lineRule="auto"/>
      </w:pPr>
      <w:r w:rsidRPr="37E82937">
        <w:rPr>
          <w:rFonts w:ascii="Monaco" w:eastAsia="Monaco" w:hAnsi="Monaco" w:cs="Monaco"/>
          <w:color w:val="A31515"/>
          <w:sz w:val="18"/>
          <w:szCs w:val="18"/>
          <w:lang w:val="en-US"/>
        </w:rPr>
        <w:t>"description"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 xml:space="preserve">: </w:t>
      </w:r>
      <w:r w:rsidRPr="37E82937">
        <w:rPr>
          <w:rFonts w:ascii="Monaco" w:eastAsia="Monaco" w:hAnsi="Monaco" w:cs="Monaco"/>
          <w:color w:val="0451A5"/>
          <w:sz w:val="18"/>
          <w:szCs w:val="18"/>
          <w:lang w:val="en-US"/>
        </w:rPr>
        <w:t>"Team role based on predefined role: Analyst"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>,</w:t>
      </w:r>
    </w:p>
    <w:p w14:paraId="33489687" w14:textId="33D19FFC" w:rsidR="4A5EFA29" w:rsidRDefault="4A5EFA29" w:rsidP="37E82937">
      <w:pPr>
        <w:shd w:val="clear" w:color="auto" w:fill="FFFFFF" w:themeFill="background1"/>
        <w:spacing w:line="270" w:lineRule="auto"/>
      </w:pPr>
      <w:r w:rsidRPr="37E82937">
        <w:rPr>
          <w:rFonts w:ascii="Monaco" w:eastAsia="Monaco" w:hAnsi="Monaco" w:cs="Monaco"/>
          <w:color w:val="A31515"/>
          <w:sz w:val="18"/>
          <w:szCs w:val="18"/>
          <w:lang w:val="en-US"/>
        </w:rPr>
        <w:t>"team_id"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 xml:space="preserve">: </w:t>
      </w:r>
      <w:r w:rsidRPr="37E82937">
        <w:rPr>
          <w:rFonts w:ascii="Monaco" w:eastAsia="Monaco" w:hAnsi="Monaco" w:cs="Monaco"/>
          <w:color w:val="098658"/>
          <w:sz w:val="18"/>
          <w:szCs w:val="18"/>
          <w:lang w:val="en-US"/>
        </w:rPr>
        <w:t>2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>,</w:t>
      </w:r>
    </w:p>
    <w:p w14:paraId="09CC50B5" w14:textId="1D213FF0" w:rsidR="4A5EFA29" w:rsidRDefault="4A5EFA29" w:rsidP="37E82937">
      <w:pPr>
        <w:shd w:val="clear" w:color="auto" w:fill="FFFFFF" w:themeFill="background1"/>
        <w:spacing w:line="270" w:lineRule="auto"/>
      </w:pPr>
      <w:r w:rsidRPr="37E82937">
        <w:rPr>
          <w:rFonts w:ascii="Monaco" w:eastAsia="Monaco" w:hAnsi="Monaco" w:cs="Monaco"/>
          <w:color w:val="A31515"/>
          <w:sz w:val="18"/>
          <w:szCs w:val="18"/>
          <w:lang w:val="en-US"/>
        </w:rPr>
        <w:t>"createdAt"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 xml:space="preserve">: </w:t>
      </w:r>
      <w:r w:rsidRPr="37E82937">
        <w:rPr>
          <w:rFonts w:ascii="Monaco" w:eastAsia="Monaco" w:hAnsi="Monaco" w:cs="Monaco"/>
          <w:color w:val="0451A5"/>
          <w:sz w:val="18"/>
          <w:szCs w:val="18"/>
          <w:lang w:val="en-US"/>
        </w:rPr>
        <w:t>"2024-09-19T16:21:56.646Z"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>,</w:t>
      </w:r>
    </w:p>
    <w:p w14:paraId="49ED432F" w14:textId="1F91DB70" w:rsidR="4A5EFA29" w:rsidRDefault="4A5EFA29" w:rsidP="37E82937">
      <w:pPr>
        <w:shd w:val="clear" w:color="auto" w:fill="FFFFFF" w:themeFill="background1"/>
        <w:spacing w:line="270" w:lineRule="auto"/>
      </w:pPr>
      <w:r w:rsidRPr="37E82937">
        <w:rPr>
          <w:rFonts w:ascii="Monaco" w:eastAsia="Monaco" w:hAnsi="Monaco" w:cs="Monaco"/>
          <w:color w:val="A31515"/>
          <w:sz w:val="18"/>
          <w:szCs w:val="18"/>
          <w:lang w:val="en-US"/>
        </w:rPr>
        <w:t>"updatedAt"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 xml:space="preserve">: </w:t>
      </w:r>
      <w:r w:rsidRPr="37E82937">
        <w:rPr>
          <w:rFonts w:ascii="Monaco" w:eastAsia="Monaco" w:hAnsi="Monaco" w:cs="Monaco"/>
          <w:color w:val="0451A5"/>
          <w:sz w:val="18"/>
          <w:szCs w:val="18"/>
          <w:lang w:val="en-US"/>
        </w:rPr>
        <w:t>"2024-09-19T16:21:56.646Z"</w:t>
      </w:r>
    </w:p>
    <w:p w14:paraId="0A88191F" w14:textId="429FD094" w:rsidR="4A5EFA29" w:rsidRDefault="4A5EFA29" w:rsidP="37E82937">
      <w:pPr>
        <w:shd w:val="clear" w:color="auto" w:fill="FFFFFF" w:themeFill="background1"/>
        <w:spacing w:line="270" w:lineRule="auto"/>
      </w:pP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>},</w:t>
      </w:r>
    </w:p>
    <w:p w14:paraId="16F73D4A" w14:textId="02755465" w:rsidR="4A5EFA29" w:rsidRDefault="4A5EFA29" w:rsidP="37E82937">
      <w:pPr>
        <w:shd w:val="clear" w:color="auto" w:fill="FFFFFF" w:themeFill="background1"/>
        <w:spacing w:line="270" w:lineRule="auto"/>
      </w:pP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>{</w:t>
      </w:r>
    </w:p>
    <w:p w14:paraId="1B402664" w14:textId="4B9E99C7" w:rsidR="4A5EFA29" w:rsidRDefault="4A5EFA29" w:rsidP="37E82937">
      <w:pPr>
        <w:shd w:val="clear" w:color="auto" w:fill="FFFFFF" w:themeFill="background1"/>
        <w:spacing w:line="270" w:lineRule="auto"/>
      </w:pPr>
      <w:r w:rsidRPr="37E82937">
        <w:rPr>
          <w:rFonts w:ascii="Monaco" w:eastAsia="Monaco" w:hAnsi="Monaco" w:cs="Monaco"/>
          <w:color w:val="A31515"/>
          <w:sz w:val="18"/>
          <w:szCs w:val="18"/>
          <w:lang w:val="en-US"/>
        </w:rPr>
        <w:t>"team_role_id"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 xml:space="preserve">: </w:t>
      </w:r>
      <w:r w:rsidRPr="37E82937">
        <w:rPr>
          <w:rFonts w:ascii="Monaco" w:eastAsia="Monaco" w:hAnsi="Monaco" w:cs="Monaco"/>
          <w:color w:val="098658"/>
          <w:sz w:val="18"/>
          <w:szCs w:val="18"/>
          <w:lang w:val="en-US"/>
        </w:rPr>
        <w:t>46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>,</w:t>
      </w:r>
    </w:p>
    <w:p w14:paraId="37244327" w14:textId="4F656E69" w:rsidR="4A5EFA29" w:rsidRDefault="4A5EFA29" w:rsidP="37E82937">
      <w:pPr>
        <w:shd w:val="clear" w:color="auto" w:fill="FFFFFF" w:themeFill="background1"/>
        <w:spacing w:line="270" w:lineRule="auto"/>
      </w:pPr>
      <w:r w:rsidRPr="37E82937">
        <w:rPr>
          <w:rFonts w:ascii="Monaco" w:eastAsia="Monaco" w:hAnsi="Monaco" w:cs="Monaco"/>
          <w:color w:val="A31515"/>
          <w:sz w:val="18"/>
          <w:szCs w:val="18"/>
          <w:lang w:val="en-US"/>
        </w:rPr>
        <w:t>"team_role_name"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 xml:space="preserve">: </w:t>
      </w:r>
      <w:r w:rsidRPr="37E82937">
        <w:rPr>
          <w:rFonts w:ascii="Monaco" w:eastAsia="Monaco" w:hAnsi="Monaco" w:cs="Monaco"/>
          <w:color w:val="0451A5"/>
          <w:sz w:val="18"/>
          <w:szCs w:val="18"/>
          <w:lang w:val="en-US"/>
        </w:rPr>
        <w:t>"Cyber Security Manager"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>,</w:t>
      </w:r>
    </w:p>
    <w:p w14:paraId="0814E974" w14:textId="2CDDA3D6" w:rsidR="4A5EFA29" w:rsidRDefault="4A5EFA29" w:rsidP="37E82937">
      <w:pPr>
        <w:shd w:val="clear" w:color="auto" w:fill="FFFFFF" w:themeFill="background1"/>
        <w:spacing w:line="270" w:lineRule="auto"/>
      </w:pPr>
      <w:r w:rsidRPr="37E82937">
        <w:rPr>
          <w:rFonts w:ascii="Monaco" w:eastAsia="Monaco" w:hAnsi="Monaco" w:cs="Monaco"/>
          <w:color w:val="A31515"/>
          <w:sz w:val="18"/>
          <w:szCs w:val="18"/>
          <w:lang w:val="en-US"/>
        </w:rPr>
        <w:t>"description"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 xml:space="preserve">: </w:t>
      </w:r>
      <w:r w:rsidRPr="37E82937">
        <w:rPr>
          <w:rFonts w:ascii="Monaco" w:eastAsia="Monaco" w:hAnsi="Monaco" w:cs="Monaco"/>
          <w:color w:val="0451A5"/>
          <w:sz w:val="18"/>
          <w:szCs w:val="18"/>
          <w:lang w:val="en-US"/>
        </w:rPr>
        <w:t>"Team role based on predefined role: Cyber Security Manager"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>,</w:t>
      </w:r>
    </w:p>
    <w:p w14:paraId="43A4EB33" w14:textId="6AB87B15" w:rsidR="4A5EFA29" w:rsidRDefault="4A5EFA29" w:rsidP="37E82937">
      <w:pPr>
        <w:shd w:val="clear" w:color="auto" w:fill="FFFFFF" w:themeFill="background1"/>
        <w:spacing w:line="270" w:lineRule="auto"/>
      </w:pPr>
      <w:r w:rsidRPr="37E82937">
        <w:rPr>
          <w:rFonts w:ascii="Monaco" w:eastAsia="Monaco" w:hAnsi="Monaco" w:cs="Monaco"/>
          <w:color w:val="A31515"/>
          <w:sz w:val="18"/>
          <w:szCs w:val="18"/>
          <w:lang w:val="en-US"/>
        </w:rPr>
        <w:t>"team_id"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 xml:space="preserve">: </w:t>
      </w:r>
      <w:r w:rsidRPr="37E82937">
        <w:rPr>
          <w:rFonts w:ascii="Monaco" w:eastAsia="Monaco" w:hAnsi="Monaco" w:cs="Monaco"/>
          <w:color w:val="098658"/>
          <w:sz w:val="18"/>
          <w:szCs w:val="18"/>
          <w:lang w:val="en-US"/>
        </w:rPr>
        <w:t>2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>,</w:t>
      </w:r>
    </w:p>
    <w:p w14:paraId="6BEFF8A5" w14:textId="4E20EF7C" w:rsidR="4A5EFA29" w:rsidRDefault="4A5EFA29" w:rsidP="37E82937">
      <w:pPr>
        <w:shd w:val="clear" w:color="auto" w:fill="FFFFFF" w:themeFill="background1"/>
        <w:spacing w:line="270" w:lineRule="auto"/>
      </w:pPr>
      <w:r w:rsidRPr="37E82937">
        <w:rPr>
          <w:rFonts w:ascii="Monaco" w:eastAsia="Monaco" w:hAnsi="Monaco" w:cs="Monaco"/>
          <w:color w:val="A31515"/>
          <w:sz w:val="18"/>
          <w:szCs w:val="18"/>
          <w:lang w:val="en-US"/>
        </w:rPr>
        <w:t>"createdAt"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 xml:space="preserve">: </w:t>
      </w:r>
      <w:r w:rsidRPr="37E82937">
        <w:rPr>
          <w:rFonts w:ascii="Monaco" w:eastAsia="Monaco" w:hAnsi="Monaco" w:cs="Monaco"/>
          <w:color w:val="0451A5"/>
          <w:sz w:val="18"/>
          <w:szCs w:val="18"/>
          <w:lang w:val="en-US"/>
        </w:rPr>
        <w:t>"2024-09-19T16:21:56.646Z"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>,</w:t>
      </w:r>
    </w:p>
    <w:p w14:paraId="09FC58D9" w14:textId="301BB720" w:rsidR="4A5EFA29" w:rsidRDefault="4A5EFA29" w:rsidP="37E82937">
      <w:pPr>
        <w:shd w:val="clear" w:color="auto" w:fill="FFFFFF" w:themeFill="background1"/>
        <w:spacing w:line="270" w:lineRule="auto"/>
      </w:pPr>
      <w:r w:rsidRPr="37E82937">
        <w:rPr>
          <w:rFonts w:ascii="Monaco" w:eastAsia="Monaco" w:hAnsi="Monaco" w:cs="Monaco"/>
          <w:color w:val="A31515"/>
          <w:sz w:val="18"/>
          <w:szCs w:val="18"/>
          <w:lang w:val="en-US"/>
        </w:rPr>
        <w:t>"updatedAt"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 xml:space="preserve">: </w:t>
      </w:r>
      <w:r w:rsidRPr="37E82937">
        <w:rPr>
          <w:rFonts w:ascii="Monaco" w:eastAsia="Monaco" w:hAnsi="Monaco" w:cs="Monaco"/>
          <w:color w:val="0451A5"/>
          <w:sz w:val="18"/>
          <w:szCs w:val="18"/>
          <w:lang w:val="en-US"/>
        </w:rPr>
        <w:t>"2024-09-19T16:21:56.646Z"</w:t>
      </w:r>
    </w:p>
    <w:p w14:paraId="7A82A0B0" w14:textId="75ED27BB" w:rsidR="4A5EFA29" w:rsidRDefault="4A5EFA29" w:rsidP="37E82937">
      <w:pPr>
        <w:shd w:val="clear" w:color="auto" w:fill="FFFFFF" w:themeFill="background1"/>
        <w:spacing w:line="270" w:lineRule="auto"/>
      </w:pP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>},</w:t>
      </w:r>
    </w:p>
    <w:p w14:paraId="1ED63152" w14:textId="16BC3655" w:rsidR="4A5EFA29" w:rsidRDefault="4A5EFA29" w:rsidP="37E82937">
      <w:pPr>
        <w:shd w:val="clear" w:color="auto" w:fill="FFFFFF" w:themeFill="background1"/>
        <w:spacing w:line="270" w:lineRule="auto"/>
      </w:pP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>{</w:t>
      </w:r>
    </w:p>
    <w:p w14:paraId="402B7C51" w14:textId="784854D9" w:rsidR="4A5EFA29" w:rsidRDefault="4A5EFA29" w:rsidP="37E82937">
      <w:pPr>
        <w:shd w:val="clear" w:color="auto" w:fill="FFFFFF" w:themeFill="background1"/>
        <w:spacing w:line="270" w:lineRule="auto"/>
      </w:pPr>
      <w:r w:rsidRPr="37E82937">
        <w:rPr>
          <w:rFonts w:ascii="Monaco" w:eastAsia="Monaco" w:hAnsi="Monaco" w:cs="Monaco"/>
          <w:color w:val="A31515"/>
          <w:sz w:val="18"/>
          <w:szCs w:val="18"/>
          <w:lang w:val="en-US"/>
        </w:rPr>
        <w:t>"team_role_id"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 xml:space="preserve">: </w:t>
      </w:r>
      <w:r w:rsidRPr="37E82937">
        <w:rPr>
          <w:rFonts w:ascii="Monaco" w:eastAsia="Monaco" w:hAnsi="Monaco" w:cs="Monaco"/>
          <w:color w:val="098658"/>
          <w:sz w:val="18"/>
          <w:szCs w:val="18"/>
          <w:lang w:val="en-US"/>
        </w:rPr>
        <w:t>47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>,</w:t>
      </w:r>
    </w:p>
    <w:p w14:paraId="694C6EB4" w14:textId="2E938248" w:rsidR="4A5EFA29" w:rsidRDefault="4A5EFA29" w:rsidP="37E82937">
      <w:pPr>
        <w:shd w:val="clear" w:color="auto" w:fill="FFFFFF" w:themeFill="background1"/>
        <w:spacing w:line="270" w:lineRule="auto"/>
      </w:pPr>
      <w:r w:rsidRPr="37E82937">
        <w:rPr>
          <w:rFonts w:ascii="Monaco" w:eastAsia="Monaco" w:hAnsi="Monaco" w:cs="Monaco"/>
          <w:color w:val="A31515"/>
          <w:sz w:val="18"/>
          <w:szCs w:val="18"/>
          <w:lang w:val="en-US"/>
        </w:rPr>
        <w:t>"team_role_name"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 xml:space="preserve">: </w:t>
      </w:r>
      <w:r w:rsidRPr="37E82937">
        <w:rPr>
          <w:rFonts w:ascii="Monaco" w:eastAsia="Monaco" w:hAnsi="Monaco" w:cs="Monaco"/>
          <w:color w:val="0451A5"/>
          <w:sz w:val="18"/>
          <w:szCs w:val="18"/>
          <w:lang w:val="en-US"/>
        </w:rPr>
        <w:t>"Executive"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>,</w:t>
      </w:r>
    </w:p>
    <w:p w14:paraId="1C6F22FF" w14:textId="17C3659D" w:rsidR="4A5EFA29" w:rsidRDefault="4A5EFA29" w:rsidP="37E82937">
      <w:pPr>
        <w:shd w:val="clear" w:color="auto" w:fill="FFFFFF" w:themeFill="background1"/>
        <w:spacing w:line="270" w:lineRule="auto"/>
      </w:pPr>
      <w:r w:rsidRPr="37E82937">
        <w:rPr>
          <w:rFonts w:ascii="Monaco" w:eastAsia="Monaco" w:hAnsi="Monaco" w:cs="Monaco"/>
          <w:color w:val="A31515"/>
          <w:sz w:val="18"/>
          <w:szCs w:val="18"/>
          <w:lang w:val="en-US"/>
        </w:rPr>
        <w:t>"description"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 xml:space="preserve">: </w:t>
      </w:r>
      <w:r w:rsidRPr="37E82937">
        <w:rPr>
          <w:rFonts w:ascii="Monaco" w:eastAsia="Monaco" w:hAnsi="Monaco" w:cs="Monaco"/>
          <w:color w:val="0451A5"/>
          <w:sz w:val="18"/>
          <w:szCs w:val="18"/>
          <w:lang w:val="en-US"/>
        </w:rPr>
        <w:t>"Team role based on predefined role: Executive"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>,</w:t>
      </w:r>
    </w:p>
    <w:p w14:paraId="3AB12A81" w14:textId="6C0EE8E9" w:rsidR="4A5EFA29" w:rsidRDefault="4A5EFA29" w:rsidP="37E82937">
      <w:pPr>
        <w:shd w:val="clear" w:color="auto" w:fill="FFFFFF" w:themeFill="background1"/>
        <w:spacing w:line="270" w:lineRule="auto"/>
      </w:pPr>
      <w:r w:rsidRPr="37E82937">
        <w:rPr>
          <w:rFonts w:ascii="Monaco" w:eastAsia="Monaco" w:hAnsi="Monaco" w:cs="Monaco"/>
          <w:color w:val="A31515"/>
          <w:sz w:val="18"/>
          <w:szCs w:val="18"/>
          <w:lang w:val="en-US"/>
        </w:rPr>
        <w:t>"team_id"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 xml:space="preserve">: </w:t>
      </w:r>
      <w:r w:rsidRPr="37E82937">
        <w:rPr>
          <w:rFonts w:ascii="Monaco" w:eastAsia="Monaco" w:hAnsi="Monaco" w:cs="Monaco"/>
          <w:color w:val="098658"/>
          <w:sz w:val="18"/>
          <w:szCs w:val="18"/>
          <w:lang w:val="en-US"/>
        </w:rPr>
        <w:t>2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>,</w:t>
      </w:r>
    </w:p>
    <w:p w14:paraId="765F65D3" w14:textId="2C165561" w:rsidR="4A5EFA29" w:rsidRDefault="4A5EFA29" w:rsidP="37E82937">
      <w:pPr>
        <w:shd w:val="clear" w:color="auto" w:fill="FFFFFF" w:themeFill="background1"/>
        <w:spacing w:line="270" w:lineRule="auto"/>
      </w:pPr>
      <w:r w:rsidRPr="37E82937">
        <w:rPr>
          <w:rFonts w:ascii="Monaco" w:eastAsia="Monaco" w:hAnsi="Monaco" w:cs="Monaco"/>
          <w:color w:val="A31515"/>
          <w:sz w:val="18"/>
          <w:szCs w:val="18"/>
          <w:lang w:val="en-US"/>
        </w:rPr>
        <w:t>"createdAt"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 xml:space="preserve">: </w:t>
      </w:r>
      <w:r w:rsidRPr="37E82937">
        <w:rPr>
          <w:rFonts w:ascii="Monaco" w:eastAsia="Monaco" w:hAnsi="Monaco" w:cs="Monaco"/>
          <w:color w:val="0451A5"/>
          <w:sz w:val="18"/>
          <w:szCs w:val="18"/>
          <w:lang w:val="en-US"/>
        </w:rPr>
        <w:t>"2024-09-19T16:21:56.646Z"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>,</w:t>
      </w:r>
    </w:p>
    <w:p w14:paraId="76AEB595" w14:textId="557CCAC3" w:rsidR="4A5EFA29" w:rsidRDefault="4A5EFA29" w:rsidP="37E82937">
      <w:pPr>
        <w:shd w:val="clear" w:color="auto" w:fill="FFFFFF" w:themeFill="background1"/>
        <w:spacing w:line="270" w:lineRule="auto"/>
      </w:pPr>
      <w:r w:rsidRPr="37E82937">
        <w:rPr>
          <w:rFonts w:ascii="Monaco" w:eastAsia="Monaco" w:hAnsi="Monaco" w:cs="Monaco"/>
          <w:color w:val="A31515"/>
          <w:sz w:val="18"/>
          <w:szCs w:val="18"/>
          <w:lang w:val="en-US"/>
        </w:rPr>
        <w:t>"updatedAt"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 xml:space="preserve">: </w:t>
      </w:r>
      <w:r w:rsidRPr="37E82937">
        <w:rPr>
          <w:rFonts w:ascii="Monaco" w:eastAsia="Monaco" w:hAnsi="Monaco" w:cs="Monaco"/>
          <w:color w:val="0451A5"/>
          <w:sz w:val="18"/>
          <w:szCs w:val="18"/>
          <w:lang w:val="en-US"/>
        </w:rPr>
        <w:t>"2024-09-19T16:21:56.646Z"</w:t>
      </w:r>
    </w:p>
    <w:p w14:paraId="439A5BC3" w14:textId="2206C200" w:rsidR="4A5EFA29" w:rsidRDefault="4A5EFA29" w:rsidP="37E82937">
      <w:pPr>
        <w:shd w:val="clear" w:color="auto" w:fill="FFFFFF" w:themeFill="background1"/>
        <w:spacing w:line="270" w:lineRule="auto"/>
      </w:pP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>},</w:t>
      </w:r>
    </w:p>
    <w:p w14:paraId="27408C72" w14:textId="5B7690BA" w:rsidR="4A5EFA29" w:rsidRDefault="4A5EFA29" w:rsidP="37E82937">
      <w:pPr>
        <w:shd w:val="clear" w:color="auto" w:fill="FFFFFF" w:themeFill="background1"/>
        <w:spacing w:line="270" w:lineRule="auto"/>
      </w:pP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>{</w:t>
      </w:r>
    </w:p>
    <w:p w14:paraId="7E77EE74" w14:textId="02998B83" w:rsidR="4A5EFA29" w:rsidRDefault="4A5EFA29" w:rsidP="37E82937">
      <w:pPr>
        <w:shd w:val="clear" w:color="auto" w:fill="FFFFFF" w:themeFill="background1"/>
        <w:spacing w:line="270" w:lineRule="auto"/>
      </w:pPr>
      <w:r w:rsidRPr="37E82937">
        <w:rPr>
          <w:rFonts w:ascii="Monaco" w:eastAsia="Monaco" w:hAnsi="Monaco" w:cs="Monaco"/>
          <w:color w:val="A31515"/>
          <w:sz w:val="18"/>
          <w:szCs w:val="18"/>
          <w:lang w:val="en-US"/>
        </w:rPr>
        <w:t>"team_role_id"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 xml:space="preserve">: </w:t>
      </w:r>
      <w:r w:rsidRPr="37E82937">
        <w:rPr>
          <w:rFonts w:ascii="Monaco" w:eastAsia="Monaco" w:hAnsi="Monaco" w:cs="Monaco"/>
          <w:color w:val="098658"/>
          <w:sz w:val="18"/>
          <w:szCs w:val="18"/>
          <w:lang w:val="en-US"/>
        </w:rPr>
        <w:t>48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>,</w:t>
      </w:r>
    </w:p>
    <w:p w14:paraId="356C32F9" w14:textId="386CD196" w:rsidR="4A5EFA29" w:rsidRDefault="4A5EFA29" w:rsidP="37E82937">
      <w:pPr>
        <w:shd w:val="clear" w:color="auto" w:fill="FFFFFF" w:themeFill="background1"/>
        <w:spacing w:line="270" w:lineRule="auto"/>
      </w:pPr>
      <w:r w:rsidRPr="37E82937">
        <w:rPr>
          <w:rFonts w:ascii="Monaco" w:eastAsia="Monaco" w:hAnsi="Monaco" w:cs="Monaco"/>
          <w:color w:val="A31515"/>
          <w:sz w:val="18"/>
          <w:szCs w:val="18"/>
          <w:lang w:val="en-US"/>
        </w:rPr>
        <w:t>"team_role_name"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 xml:space="preserve">: </w:t>
      </w:r>
      <w:r w:rsidRPr="37E82937">
        <w:rPr>
          <w:rFonts w:ascii="Monaco" w:eastAsia="Monaco" w:hAnsi="Monaco" w:cs="Monaco"/>
          <w:color w:val="0451A5"/>
          <w:sz w:val="18"/>
          <w:szCs w:val="18"/>
          <w:lang w:val="en-US"/>
        </w:rPr>
        <w:t>"Intermediate Pentester (Level 2 Security Analyst)"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>,</w:t>
      </w:r>
    </w:p>
    <w:p w14:paraId="597F0230" w14:textId="68F5052F" w:rsidR="4A5EFA29" w:rsidRDefault="4A5EFA29" w:rsidP="37E82937">
      <w:pPr>
        <w:shd w:val="clear" w:color="auto" w:fill="FFFFFF" w:themeFill="background1"/>
        <w:spacing w:line="270" w:lineRule="auto"/>
      </w:pPr>
      <w:r w:rsidRPr="37E82937">
        <w:rPr>
          <w:rFonts w:ascii="Monaco" w:eastAsia="Monaco" w:hAnsi="Monaco" w:cs="Monaco"/>
          <w:color w:val="A31515"/>
          <w:sz w:val="18"/>
          <w:szCs w:val="18"/>
          <w:lang w:val="en-US"/>
        </w:rPr>
        <w:lastRenderedPageBreak/>
        <w:t>"description"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 xml:space="preserve">: </w:t>
      </w:r>
      <w:r w:rsidRPr="37E82937">
        <w:rPr>
          <w:rFonts w:ascii="Monaco" w:eastAsia="Monaco" w:hAnsi="Monaco" w:cs="Monaco"/>
          <w:color w:val="0451A5"/>
          <w:sz w:val="18"/>
          <w:szCs w:val="18"/>
          <w:lang w:val="en-US"/>
        </w:rPr>
        <w:t>"Team role based on predefined role: Intermediate Pentester (Level 2 Security Analyst)"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>,</w:t>
      </w:r>
    </w:p>
    <w:p w14:paraId="68F0C782" w14:textId="4E47F093" w:rsidR="4A5EFA29" w:rsidRDefault="4A5EFA29" w:rsidP="37E82937">
      <w:pPr>
        <w:shd w:val="clear" w:color="auto" w:fill="FFFFFF" w:themeFill="background1"/>
        <w:spacing w:line="270" w:lineRule="auto"/>
      </w:pPr>
      <w:r w:rsidRPr="37E82937">
        <w:rPr>
          <w:rFonts w:ascii="Monaco" w:eastAsia="Monaco" w:hAnsi="Monaco" w:cs="Monaco"/>
          <w:color w:val="A31515"/>
          <w:sz w:val="18"/>
          <w:szCs w:val="18"/>
          <w:lang w:val="en-US"/>
        </w:rPr>
        <w:t>"team_id"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 xml:space="preserve">: </w:t>
      </w:r>
      <w:r w:rsidRPr="37E82937">
        <w:rPr>
          <w:rFonts w:ascii="Monaco" w:eastAsia="Monaco" w:hAnsi="Monaco" w:cs="Monaco"/>
          <w:color w:val="098658"/>
          <w:sz w:val="18"/>
          <w:szCs w:val="18"/>
          <w:lang w:val="en-US"/>
        </w:rPr>
        <w:t>2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>,</w:t>
      </w:r>
    </w:p>
    <w:p w14:paraId="11590A30" w14:textId="1DE79D6A" w:rsidR="4A5EFA29" w:rsidRDefault="4A5EFA29" w:rsidP="37E82937">
      <w:pPr>
        <w:shd w:val="clear" w:color="auto" w:fill="FFFFFF" w:themeFill="background1"/>
        <w:spacing w:line="270" w:lineRule="auto"/>
      </w:pPr>
      <w:r w:rsidRPr="37E82937">
        <w:rPr>
          <w:rFonts w:ascii="Monaco" w:eastAsia="Monaco" w:hAnsi="Monaco" w:cs="Monaco"/>
          <w:color w:val="A31515"/>
          <w:sz w:val="18"/>
          <w:szCs w:val="18"/>
          <w:lang w:val="en-US"/>
        </w:rPr>
        <w:t>"createdAt"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 xml:space="preserve">: </w:t>
      </w:r>
      <w:r w:rsidRPr="37E82937">
        <w:rPr>
          <w:rFonts w:ascii="Monaco" w:eastAsia="Monaco" w:hAnsi="Monaco" w:cs="Monaco"/>
          <w:color w:val="0451A5"/>
          <w:sz w:val="18"/>
          <w:szCs w:val="18"/>
          <w:lang w:val="en-US"/>
        </w:rPr>
        <w:t>"2024-09-19T16:21:56.646Z"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>,</w:t>
      </w:r>
    </w:p>
    <w:p w14:paraId="52E679D8" w14:textId="78FEBEF1" w:rsidR="4A5EFA29" w:rsidRDefault="4A5EFA29" w:rsidP="37E82937">
      <w:pPr>
        <w:shd w:val="clear" w:color="auto" w:fill="FFFFFF" w:themeFill="background1"/>
        <w:spacing w:line="270" w:lineRule="auto"/>
      </w:pPr>
      <w:r w:rsidRPr="37E82937">
        <w:rPr>
          <w:rFonts w:ascii="Monaco" w:eastAsia="Monaco" w:hAnsi="Monaco" w:cs="Monaco"/>
          <w:color w:val="A31515"/>
          <w:sz w:val="18"/>
          <w:szCs w:val="18"/>
          <w:lang w:val="en-US"/>
        </w:rPr>
        <w:t>"updatedAt"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 xml:space="preserve">: </w:t>
      </w:r>
      <w:r w:rsidRPr="37E82937">
        <w:rPr>
          <w:rFonts w:ascii="Monaco" w:eastAsia="Monaco" w:hAnsi="Monaco" w:cs="Monaco"/>
          <w:color w:val="0451A5"/>
          <w:sz w:val="18"/>
          <w:szCs w:val="18"/>
          <w:lang w:val="en-US"/>
        </w:rPr>
        <w:t>"2024-09-19T16:21:56.646Z"</w:t>
      </w:r>
    </w:p>
    <w:p w14:paraId="67FEBBF6" w14:textId="2AE2D694" w:rsidR="4A5EFA29" w:rsidRDefault="4A5EFA29" w:rsidP="37E82937">
      <w:pPr>
        <w:shd w:val="clear" w:color="auto" w:fill="FFFFFF" w:themeFill="background1"/>
        <w:spacing w:line="270" w:lineRule="auto"/>
      </w:pP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>},</w:t>
      </w:r>
    </w:p>
    <w:p w14:paraId="1FC04248" w14:textId="31F603CD" w:rsidR="4A5EFA29" w:rsidRDefault="4A5EFA29" w:rsidP="37E82937">
      <w:pPr>
        <w:shd w:val="clear" w:color="auto" w:fill="FFFFFF" w:themeFill="background1"/>
        <w:spacing w:line="270" w:lineRule="auto"/>
      </w:pP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>{</w:t>
      </w:r>
    </w:p>
    <w:p w14:paraId="487C7A93" w14:textId="333FF73E" w:rsidR="4A5EFA29" w:rsidRDefault="4A5EFA29" w:rsidP="37E82937">
      <w:pPr>
        <w:shd w:val="clear" w:color="auto" w:fill="FFFFFF" w:themeFill="background1"/>
        <w:spacing w:line="270" w:lineRule="auto"/>
      </w:pPr>
      <w:r w:rsidRPr="37E82937">
        <w:rPr>
          <w:rFonts w:ascii="Monaco" w:eastAsia="Monaco" w:hAnsi="Monaco" w:cs="Monaco"/>
          <w:color w:val="A31515"/>
          <w:sz w:val="18"/>
          <w:szCs w:val="18"/>
          <w:lang w:val="en-US"/>
        </w:rPr>
        <w:t>"team_role_id"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 xml:space="preserve">: </w:t>
      </w:r>
      <w:r w:rsidRPr="37E82937">
        <w:rPr>
          <w:rFonts w:ascii="Monaco" w:eastAsia="Monaco" w:hAnsi="Monaco" w:cs="Monaco"/>
          <w:color w:val="098658"/>
          <w:sz w:val="18"/>
          <w:szCs w:val="18"/>
          <w:lang w:val="en-US"/>
        </w:rPr>
        <w:t>49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>,</w:t>
      </w:r>
    </w:p>
    <w:p w14:paraId="44529B9A" w14:textId="309D5321" w:rsidR="4A5EFA29" w:rsidRDefault="4A5EFA29" w:rsidP="37E82937">
      <w:pPr>
        <w:shd w:val="clear" w:color="auto" w:fill="FFFFFF" w:themeFill="background1"/>
        <w:spacing w:line="270" w:lineRule="auto"/>
      </w:pPr>
      <w:r w:rsidRPr="37E82937">
        <w:rPr>
          <w:rFonts w:ascii="Monaco" w:eastAsia="Monaco" w:hAnsi="Monaco" w:cs="Monaco"/>
          <w:color w:val="A31515"/>
          <w:sz w:val="18"/>
          <w:szCs w:val="18"/>
          <w:lang w:val="en-US"/>
        </w:rPr>
        <w:t>"team_role_name"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 xml:space="preserve">: </w:t>
      </w:r>
      <w:r w:rsidRPr="37E82937">
        <w:rPr>
          <w:rFonts w:ascii="Monaco" w:eastAsia="Monaco" w:hAnsi="Monaco" w:cs="Monaco"/>
          <w:color w:val="0451A5"/>
          <w:sz w:val="18"/>
          <w:szCs w:val="18"/>
          <w:lang w:val="en-US"/>
        </w:rPr>
        <w:t>"Junior Pentester (Level 1 Security Analyst)"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>,</w:t>
      </w:r>
    </w:p>
    <w:p w14:paraId="4D5E1143" w14:textId="70DF0CAA" w:rsidR="4A5EFA29" w:rsidRDefault="4A5EFA29" w:rsidP="37E82937">
      <w:pPr>
        <w:shd w:val="clear" w:color="auto" w:fill="FFFFFF" w:themeFill="background1"/>
        <w:spacing w:line="270" w:lineRule="auto"/>
      </w:pPr>
      <w:r w:rsidRPr="37E82937">
        <w:rPr>
          <w:rFonts w:ascii="Monaco" w:eastAsia="Monaco" w:hAnsi="Monaco" w:cs="Monaco"/>
          <w:color w:val="A31515"/>
          <w:sz w:val="18"/>
          <w:szCs w:val="18"/>
          <w:lang w:val="en-US"/>
        </w:rPr>
        <w:t>"description"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 xml:space="preserve">: </w:t>
      </w:r>
      <w:r w:rsidRPr="37E82937">
        <w:rPr>
          <w:rFonts w:ascii="Monaco" w:eastAsia="Monaco" w:hAnsi="Monaco" w:cs="Monaco"/>
          <w:color w:val="0451A5"/>
          <w:sz w:val="18"/>
          <w:szCs w:val="18"/>
          <w:lang w:val="en-US"/>
        </w:rPr>
        <w:t>"Team role based on predefined role: Junior Pentester (Level 1 Security Analyst)"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>,</w:t>
      </w:r>
    </w:p>
    <w:p w14:paraId="2FD4FEB2" w14:textId="24DB0CE2" w:rsidR="4A5EFA29" w:rsidRDefault="4A5EFA29" w:rsidP="37E82937">
      <w:pPr>
        <w:shd w:val="clear" w:color="auto" w:fill="FFFFFF" w:themeFill="background1"/>
        <w:spacing w:line="270" w:lineRule="auto"/>
      </w:pPr>
      <w:r w:rsidRPr="37E82937">
        <w:rPr>
          <w:rFonts w:ascii="Monaco" w:eastAsia="Monaco" w:hAnsi="Monaco" w:cs="Monaco"/>
          <w:color w:val="A31515"/>
          <w:sz w:val="18"/>
          <w:szCs w:val="18"/>
          <w:lang w:val="en-US"/>
        </w:rPr>
        <w:t>"team_id"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 xml:space="preserve">: </w:t>
      </w:r>
      <w:r w:rsidRPr="37E82937">
        <w:rPr>
          <w:rFonts w:ascii="Monaco" w:eastAsia="Monaco" w:hAnsi="Monaco" w:cs="Monaco"/>
          <w:color w:val="098658"/>
          <w:sz w:val="18"/>
          <w:szCs w:val="18"/>
          <w:lang w:val="en-US"/>
        </w:rPr>
        <w:t>2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>,</w:t>
      </w:r>
    </w:p>
    <w:p w14:paraId="2FA02A18" w14:textId="4405DBBE" w:rsidR="4A5EFA29" w:rsidRDefault="4A5EFA29" w:rsidP="37E82937">
      <w:pPr>
        <w:shd w:val="clear" w:color="auto" w:fill="FFFFFF" w:themeFill="background1"/>
        <w:spacing w:line="270" w:lineRule="auto"/>
      </w:pPr>
      <w:r w:rsidRPr="37E82937">
        <w:rPr>
          <w:rFonts w:ascii="Monaco" w:eastAsia="Monaco" w:hAnsi="Monaco" w:cs="Monaco"/>
          <w:color w:val="A31515"/>
          <w:sz w:val="18"/>
          <w:szCs w:val="18"/>
          <w:lang w:val="en-US"/>
        </w:rPr>
        <w:t>"createdAt"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 xml:space="preserve">: </w:t>
      </w:r>
      <w:r w:rsidRPr="37E82937">
        <w:rPr>
          <w:rFonts w:ascii="Monaco" w:eastAsia="Monaco" w:hAnsi="Monaco" w:cs="Monaco"/>
          <w:color w:val="0451A5"/>
          <w:sz w:val="18"/>
          <w:szCs w:val="18"/>
          <w:lang w:val="en-US"/>
        </w:rPr>
        <w:t>"2024-09-19T16:21:56.646Z"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>,</w:t>
      </w:r>
    </w:p>
    <w:p w14:paraId="7DA63801" w14:textId="6E00AA1E" w:rsidR="4A5EFA29" w:rsidRDefault="4A5EFA29" w:rsidP="37E82937">
      <w:pPr>
        <w:shd w:val="clear" w:color="auto" w:fill="FFFFFF" w:themeFill="background1"/>
        <w:spacing w:line="270" w:lineRule="auto"/>
      </w:pPr>
      <w:r w:rsidRPr="37E82937">
        <w:rPr>
          <w:rFonts w:ascii="Monaco" w:eastAsia="Monaco" w:hAnsi="Monaco" w:cs="Monaco"/>
          <w:color w:val="A31515"/>
          <w:sz w:val="18"/>
          <w:szCs w:val="18"/>
          <w:lang w:val="en-US"/>
        </w:rPr>
        <w:t>"updatedAt"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 xml:space="preserve">: </w:t>
      </w:r>
      <w:r w:rsidRPr="37E82937">
        <w:rPr>
          <w:rFonts w:ascii="Monaco" w:eastAsia="Monaco" w:hAnsi="Monaco" w:cs="Monaco"/>
          <w:color w:val="0451A5"/>
          <w:sz w:val="18"/>
          <w:szCs w:val="18"/>
          <w:lang w:val="en-US"/>
        </w:rPr>
        <w:t>"2024-09-19T16:21:56.646Z"</w:t>
      </w:r>
    </w:p>
    <w:p w14:paraId="7997F453" w14:textId="7BDB71A0" w:rsidR="4A5EFA29" w:rsidRDefault="4A5EFA29" w:rsidP="37E82937">
      <w:pPr>
        <w:shd w:val="clear" w:color="auto" w:fill="FFFFFF" w:themeFill="background1"/>
        <w:spacing w:line="270" w:lineRule="auto"/>
      </w:pP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>},</w:t>
      </w:r>
    </w:p>
    <w:p w14:paraId="66B8FD00" w14:textId="546A336F" w:rsidR="4A5EFA29" w:rsidRDefault="4A5EFA29" w:rsidP="37E82937">
      <w:pPr>
        <w:shd w:val="clear" w:color="auto" w:fill="FFFFFF" w:themeFill="background1"/>
        <w:spacing w:line="270" w:lineRule="auto"/>
      </w:pP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>{</w:t>
      </w:r>
    </w:p>
    <w:p w14:paraId="2F5D7D53" w14:textId="6C9E0A50" w:rsidR="4A5EFA29" w:rsidRDefault="4A5EFA29" w:rsidP="37E82937">
      <w:pPr>
        <w:shd w:val="clear" w:color="auto" w:fill="FFFFFF" w:themeFill="background1"/>
        <w:spacing w:line="270" w:lineRule="auto"/>
      </w:pPr>
      <w:r w:rsidRPr="37E82937">
        <w:rPr>
          <w:rFonts w:ascii="Monaco" w:eastAsia="Monaco" w:hAnsi="Monaco" w:cs="Monaco"/>
          <w:color w:val="A31515"/>
          <w:sz w:val="18"/>
          <w:szCs w:val="18"/>
          <w:lang w:val="en-US"/>
        </w:rPr>
        <w:t>"team_role_id"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 xml:space="preserve">: </w:t>
      </w:r>
      <w:r w:rsidRPr="37E82937">
        <w:rPr>
          <w:rFonts w:ascii="Monaco" w:eastAsia="Monaco" w:hAnsi="Monaco" w:cs="Monaco"/>
          <w:color w:val="098658"/>
          <w:sz w:val="18"/>
          <w:szCs w:val="18"/>
          <w:lang w:val="en-US"/>
        </w:rPr>
        <w:t>50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>,</w:t>
      </w:r>
    </w:p>
    <w:p w14:paraId="68B90635" w14:textId="1491206D" w:rsidR="4A5EFA29" w:rsidRDefault="4A5EFA29" w:rsidP="37E82937">
      <w:pPr>
        <w:shd w:val="clear" w:color="auto" w:fill="FFFFFF" w:themeFill="background1"/>
        <w:spacing w:line="270" w:lineRule="auto"/>
      </w:pPr>
      <w:r w:rsidRPr="37E82937">
        <w:rPr>
          <w:rFonts w:ascii="Monaco" w:eastAsia="Monaco" w:hAnsi="Monaco" w:cs="Monaco"/>
          <w:color w:val="A31515"/>
          <w:sz w:val="18"/>
          <w:szCs w:val="18"/>
          <w:lang w:val="en-US"/>
        </w:rPr>
        <w:t>"team_role_name"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 xml:space="preserve">: </w:t>
      </w:r>
      <w:r w:rsidRPr="37E82937">
        <w:rPr>
          <w:rFonts w:ascii="Monaco" w:eastAsia="Monaco" w:hAnsi="Monaco" w:cs="Monaco"/>
          <w:color w:val="0451A5"/>
          <w:sz w:val="18"/>
          <w:szCs w:val="18"/>
          <w:lang w:val="en-US"/>
        </w:rPr>
        <w:t>"Lead Pentester (Level 3 Security Analyst)"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>,</w:t>
      </w:r>
    </w:p>
    <w:p w14:paraId="0B4D3AB0" w14:textId="7C9398B3" w:rsidR="4A5EFA29" w:rsidRDefault="4A5EFA29" w:rsidP="37E82937">
      <w:pPr>
        <w:shd w:val="clear" w:color="auto" w:fill="FFFFFF" w:themeFill="background1"/>
        <w:spacing w:line="270" w:lineRule="auto"/>
      </w:pPr>
      <w:r w:rsidRPr="37E82937">
        <w:rPr>
          <w:rFonts w:ascii="Monaco" w:eastAsia="Monaco" w:hAnsi="Monaco" w:cs="Monaco"/>
          <w:color w:val="A31515"/>
          <w:sz w:val="18"/>
          <w:szCs w:val="18"/>
          <w:lang w:val="en-US"/>
        </w:rPr>
        <w:t>"description"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 xml:space="preserve">: </w:t>
      </w:r>
      <w:r w:rsidRPr="37E82937">
        <w:rPr>
          <w:rFonts w:ascii="Monaco" w:eastAsia="Monaco" w:hAnsi="Monaco" w:cs="Monaco"/>
          <w:color w:val="0451A5"/>
          <w:sz w:val="18"/>
          <w:szCs w:val="18"/>
          <w:lang w:val="en-US"/>
        </w:rPr>
        <w:t>"Team role based on predefined role: Lead Pentester (Level 3 Security Analyst)"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>,</w:t>
      </w:r>
    </w:p>
    <w:p w14:paraId="5E88AE2F" w14:textId="572D4E7D" w:rsidR="4A5EFA29" w:rsidRDefault="4A5EFA29" w:rsidP="37E82937">
      <w:pPr>
        <w:shd w:val="clear" w:color="auto" w:fill="FFFFFF" w:themeFill="background1"/>
        <w:spacing w:line="270" w:lineRule="auto"/>
      </w:pPr>
      <w:r w:rsidRPr="37E82937">
        <w:rPr>
          <w:rFonts w:ascii="Monaco" w:eastAsia="Monaco" w:hAnsi="Monaco" w:cs="Monaco"/>
          <w:color w:val="A31515"/>
          <w:sz w:val="18"/>
          <w:szCs w:val="18"/>
          <w:lang w:val="en-US"/>
        </w:rPr>
        <w:t>"team_id"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 xml:space="preserve">: </w:t>
      </w:r>
      <w:r w:rsidRPr="37E82937">
        <w:rPr>
          <w:rFonts w:ascii="Monaco" w:eastAsia="Monaco" w:hAnsi="Monaco" w:cs="Monaco"/>
          <w:color w:val="098658"/>
          <w:sz w:val="18"/>
          <w:szCs w:val="18"/>
          <w:lang w:val="en-US"/>
        </w:rPr>
        <w:t>2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>,</w:t>
      </w:r>
    </w:p>
    <w:p w14:paraId="302E5C6C" w14:textId="647D7708" w:rsidR="4A5EFA29" w:rsidRDefault="4A5EFA29" w:rsidP="37E82937">
      <w:pPr>
        <w:shd w:val="clear" w:color="auto" w:fill="FFFFFF" w:themeFill="background1"/>
        <w:spacing w:line="270" w:lineRule="auto"/>
      </w:pPr>
      <w:r w:rsidRPr="37E82937">
        <w:rPr>
          <w:rFonts w:ascii="Monaco" w:eastAsia="Monaco" w:hAnsi="Monaco" w:cs="Monaco"/>
          <w:color w:val="A31515"/>
          <w:sz w:val="18"/>
          <w:szCs w:val="18"/>
          <w:lang w:val="en-US"/>
        </w:rPr>
        <w:t>"createdAt"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 xml:space="preserve">: </w:t>
      </w:r>
      <w:r w:rsidRPr="37E82937">
        <w:rPr>
          <w:rFonts w:ascii="Monaco" w:eastAsia="Monaco" w:hAnsi="Monaco" w:cs="Monaco"/>
          <w:color w:val="0451A5"/>
          <w:sz w:val="18"/>
          <w:szCs w:val="18"/>
          <w:lang w:val="en-US"/>
        </w:rPr>
        <w:t>"2024-09-19T16:21:56.646Z"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>,</w:t>
      </w:r>
    </w:p>
    <w:p w14:paraId="4CCBD49D" w14:textId="2E9367A2" w:rsidR="4A5EFA29" w:rsidRDefault="4A5EFA29" w:rsidP="37E82937">
      <w:pPr>
        <w:shd w:val="clear" w:color="auto" w:fill="FFFFFF" w:themeFill="background1"/>
        <w:spacing w:line="270" w:lineRule="auto"/>
      </w:pPr>
      <w:r w:rsidRPr="37E82937">
        <w:rPr>
          <w:rFonts w:ascii="Monaco" w:eastAsia="Monaco" w:hAnsi="Monaco" w:cs="Monaco"/>
          <w:color w:val="A31515"/>
          <w:sz w:val="18"/>
          <w:szCs w:val="18"/>
          <w:lang w:val="en-US"/>
        </w:rPr>
        <w:t>"updatedAt"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 xml:space="preserve">: </w:t>
      </w:r>
      <w:r w:rsidRPr="37E82937">
        <w:rPr>
          <w:rFonts w:ascii="Monaco" w:eastAsia="Monaco" w:hAnsi="Monaco" w:cs="Monaco"/>
          <w:color w:val="0451A5"/>
          <w:sz w:val="18"/>
          <w:szCs w:val="18"/>
          <w:lang w:val="en-US"/>
        </w:rPr>
        <w:t>"2024-09-19T16:21:56.646Z"</w:t>
      </w:r>
    </w:p>
    <w:p w14:paraId="2589D4BD" w14:textId="1AB3F09C" w:rsidR="4A5EFA29" w:rsidRDefault="4A5EFA29" w:rsidP="37E82937">
      <w:pPr>
        <w:shd w:val="clear" w:color="auto" w:fill="FFFFFF" w:themeFill="background1"/>
        <w:spacing w:line="270" w:lineRule="auto"/>
      </w:pP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>},</w:t>
      </w:r>
    </w:p>
    <w:p w14:paraId="2C4F77CF" w14:textId="64426D71" w:rsidR="4A5EFA29" w:rsidRDefault="4A5EFA29" w:rsidP="37E82937">
      <w:pPr>
        <w:shd w:val="clear" w:color="auto" w:fill="FFFFFF" w:themeFill="background1"/>
        <w:spacing w:line="270" w:lineRule="auto"/>
      </w:pP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>{</w:t>
      </w:r>
    </w:p>
    <w:p w14:paraId="6FAEF3F4" w14:textId="124119C8" w:rsidR="4A5EFA29" w:rsidRDefault="4A5EFA29" w:rsidP="37E82937">
      <w:pPr>
        <w:shd w:val="clear" w:color="auto" w:fill="FFFFFF" w:themeFill="background1"/>
        <w:spacing w:line="270" w:lineRule="auto"/>
      </w:pPr>
      <w:r w:rsidRPr="37E82937">
        <w:rPr>
          <w:rFonts w:ascii="Monaco" w:eastAsia="Monaco" w:hAnsi="Monaco" w:cs="Monaco"/>
          <w:color w:val="A31515"/>
          <w:sz w:val="18"/>
          <w:szCs w:val="18"/>
          <w:lang w:val="en-US"/>
        </w:rPr>
        <w:t>"team_role_id"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 xml:space="preserve">: </w:t>
      </w:r>
      <w:r w:rsidRPr="37E82937">
        <w:rPr>
          <w:rFonts w:ascii="Monaco" w:eastAsia="Monaco" w:hAnsi="Monaco" w:cs="Monaco"/>
          <w:color w:val="098658"/>
          <w:sz w:val="18"/>
          <w:szCs w:val="18"/>
          <w:lang w:val="en-US"/>
        </w:rPr>
        <w:t>51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>,</w:t>
      </w:r>
    </w:p>
    <w:p w14:paraId="19224734" w14:textId="22310AB1" w:rsidR="4A5EFA29" w:rsidRDefault="4A5EFA29" w:rsidP="37E82937">
      <w:pPr>
        <w:shd w:val="clear" w:color="auto" w:fill="FFFFFF" w:themeFill="background1"/>
        <w:spacing w:line="270" w:lineRule="auto"/>
      </w:pPr>
      <w:r w:rsidRPr="37E82937">
        <w:rPr>
          <w:rFonts w:ascii="Monaco" w:eastAsia="Monaco" w:hAnsi="Monaco" w:cs="Monaco"/>
          <w:color w:val="A31515"/>
          <w:sz w:val="18"/>
          <w:szCs w:val="18"/>
          <w:lang w:val="en-US"/>
        </w:rPr>
        <w:t>"team_role_name"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 xml:space="preserve">: </w:t>
      </w:r>
      <w:r w:rsidRPr="37E82937">
        <w:rPr>
          <w:rFonts w:ascii="Monaco" w:eastAsia="Monaco" w:hAnsi="Monaco" w:cs="Monaco"/>
          <w:color w:val="0451A5"/>
          <w:sz w:val="18"/>
          <w:szCs w:val="18"/>
          <w:lang w:val="en-US"/>
        </w:rPr>
        <w:t>"Manager"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>,</w:t>
      </w:r>
    </w:p>
    <w:p w14:paraId="520279AF" w14:textId="4AD8B464" w:rsidR="4A5EFA29" w:rsidRDefault="4A5EFA29" w:rsidP="37E82937">
      <w:pPr>
        <w:shd w:val="clear" w:color="auto" w:fill="FFFFFF" w:themeFill="background1"/>
        <w:spacing w:line="270" w:lineRule="auto"/>
      </w:pPr>
      <w:r w:rsidRPr="37E82937">
        <w:rPr>
          <w:rFonts w:ascii="Monaco" w:eastAsia="Monaco" w:hAnsi="Monaco" w:cs="Monaco"/>
          <w:color w:val="A31515"/>
          <w:sz w:val="18"/>
          <w:szCs w:val="18"/>
          <w:lang w:val="en-US"/>
        </w:rPr>
        <w:t>"description"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 xml:space="preserve">: </w:t>
      </w:r>
      <w:r w:rsidRPr="37E82937">
        <w:rPr>
          <w:rFonts w:ascii="Monaco" w:eastAsia="Monaco" w:hAnsi="Monaco" w:cs="Monaco"/>
          <w:color w:val="0451A5"/>
          <w:sz w:val="18"/>
          <w:szCs w:val="18"/>
          <w:lang w:val="en-US"/>
        </w:rPr>
        <w:t>"Team role based on predefined role: Manager"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>,</w:t>
      </w:r>
    </w:p>
    <w:p w14:paraId="1C6C1DED" w14:textId="44994ED2" w:rsidR="4A5EFA29" w:rsidRDefault="4A5EFA29" w:rsidP="37E82937">
      <w:pPr>
        <w:shd w:val="clear" w:color="auto" w:fill="FFFFFF" w:themeFill="background1"/>
        <w:spacing w:line="270" w:lineRule="auto"/>
      </w:pPr>
      <w:r w:rsidRPr="37E82937">
        <w:rPr>
          <w:rFonts w:ascii="Monaco" w:eastAsia="Monaco" w:hAnsi="Monaco" w:cs="Monaco"/>
          <w:color w:val="A31515"/>
          <w:sz w:val="18"/>
          <w:szCs w:val="18"/>
          <w:lang w:val="en-US"/>
        </w:rPr>
        <w:t>"team_id"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 xml:space="preserve">: </w:t>
      </w:r>
      <w:r w:rsidRPr="37E82937">
        <w:rPr>
          <w:rFonts w:ascii="Monaco" w:eastAsia="Monaco" w:hAnsi="Monaco" w:cs="Monaco"/>
          <w:color w:val="098658"/>
          <w:sz w:val="18"/>
          <w:szCs w:val="18"/>
          <w:lang w:val="en-US"/>
        </w:rPr>
        <w:t>2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>,</w:t>
      </w:r>
    </w:p>
    <w:p w14:paraId="2E74B209" w14:textId="2D86D2BE" w:rsidR="4A5EFA29" w:rsidRDefault="4A5EFA29" w:rsidP="37E82937">
      <w:pPr>
        <w:shd w:val="clear" w:color="auto" w:fill="FFFFFF" w:themeFill="background1"/>
        <w:spacing w:line="270" w:lineRule="auto"/>
      </w:pPr>
      <w:r w:rsidRPr="37E82937">
        <w:rPr>
          <w:rFonts w:ascii="Monaco" w:eastAsia="Monaco" w:hAnsi="Monaco" w:cs="Monaco"/>
          <w:color w:val="A31515"/>
          <w:sz w:val="18"/>
          <w:szCs w:val="18"/>
          <w:lang w:val="en-US"/>
        </w:rPr>
        <w:t>"createdAt"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 xml:space="preserve">: </w:t>
      </w:r>
      <w:r w:rsidRPr="37E82937">
        <w:rPr>
          <w:rFonts w:ascii="Monaco" w:eastAsia="Monaco" w:hAnsi="Monaco" w:cs="Monaco"/>
          <w:color w:val="0451A5"/>
          <w:sz w:val="18"/>
          <w:szCs w:val="18"/>
          <w:lang w:val="en-US"/>
        </w:rPr>
        <w:t>"2024-09-19T16:21:56.646Z"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>,</w:t>
      </w:r>
    </w:p>
    <w:p w14:paraId="79674FFA" w14:textId="5983D9BB" w:rsidR="4A5EFA29" w:rsidRDefault="4A5EFA29" w:rsidP="37E82937">
      <w:pPr>
        <w:shd w:val="clear" w:color="auto" w:fill="FFFFFF" w:themeFill="background1"/>
        <w:spacing w:line="270" w:lineRule="auto"/>
      </w:pPr>
      <w:r w:rsidRPr="37E82937">
        <w:rPr>
          <w:rFonts w:ascii="Monaco" w:eastAsia="Monaco" w:hAnsi="Monaco" w:cs="Monaco"/>
          <w:color w:val="A31515"/>
          <w:sz w:val="18"/>
          <w:szCs w:val="18"/>
          <w:lang w:val="en-US"/>
        </w:rPr>
        <w:t>"updatedAt"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 xml:space="preserve">: </w:t>
      </w:r>
      <w:r w:rsidRPr="37E82937">
        <w:rPr>
          <w:rFonts w:ascii="Monaco" w:eastAsia="Monaco" w:hAnsi="Monaco" w:cs="Monaco"/>
          <w:color w:val="0451A5"/>
          <w:sz w:val="18"/>
          <w:szCs w:val="18"/>
          <w:lang w:val="en-US"/>
        </w:rPr>
        <w:t>"2024-09-19T16:21:56.646Z"</w:t>
      </w:r>
    </w:p>
    <w:p w14:paraId="3CD9BB72" w14:textId="2090EA8A" w:rsidR="4A5EFA29" w:rsidRDefault="4A5EFA29" w:rsidP="37E82937">
      <w:pPr>
        <w:shd w:val="clear" w:color="auto" w:fill="FFFFFF" w:themeFill="background1"/>
        <w:spacing w:line="270" w:lineRule="auto"/>
      </w:pP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>},</w:t>
      </w:r>
    </w:p>
    <w:p w14:paraId="39E437B9" w14:textId="7F4B2AC5" w:rsidR="4A5EFA29" w:rsidRDefault="4A5EFA29" w:rsidP="37E82937">
      <w:pPr>
        <w:shd w:val="clear" w:color="auto" w:fill="FFFFFF" w:themeFill="background1"/>
        <w:spacing w:line="270" w:lineRule="auto"/>
      </w:pP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>{</w:t>
      </w:r>
    </w:p>
    <w:p w14:paraId="33F57975" w14:textId="543973B2" w:rsidR="4A5EFA29" w:rsidRDefault="4A5EFA29" w:rsidP="37E82937">
      <w:pPr>
        <w:shd w:val="clear" w:color="auto" w:fill="FFFFFF" w:themeFill="background1"/>
        <w:spacing w:line="270" w:lineRule="auto"/>
      </w:pPr>
      <w:r w:rsidRPr="37E82937">
        <w:rPr>
          <w:rFonts w:ascii="Monaco" w:eastAsia="Monaco" w:hAnsi="Monaco" w:cs="Monaco"/>
          <w:color w:val="A31515"/>
          <w:sz w:val="18"/>
          <w:szCs w:val="18"/>
          <w:lang w:val="en-US"/>
        </w:rPr>
        <w:t>"team_role_id"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 xml:space="preserve">: </w:t>
      </w:r>
      <w:r w:rsidRPr="37E82937">
        <w:rPr>
          <w:rFonts w:ascii="Monaco" w:eastAsia="Monaco" w:hAnsi="Monaco" w:cs="Monaco"/>
          <w:color w:val="098658"/>
          <w:sz w:val="18"/>
          <w:szCs w:val="18"/>
          <w:lang w:val="en-US"/>
        </w:rPr>
        <w:t>52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>,</w:t>
      </w:r>
    </w:p>
    <w:p w14:paraId="5A508579" w14:textId="58E39C6F" w:rsidR="4A5EFA29" w:rsidRDefault="4A5EFA29" w:rsidP="37E82937">
      <w:pPr>
        <w:shd w:val="clear" w:color="auto" w:fill="FFFFFF" w:themeFill="background1"/>
        <w:spacing w:line="270" w:lineRule="auto"/>
      </w:pPr>
      <w:r w:rsidRPr="37E82937">
        <w:rPr>
          <w:rFonts w:ascii="Monaco" w:eastAsia="Monaco" w:hAnsi="Monaco" w:cs="Monaco"/>
          <w:color w:val="A31515"/>
          <w:sz w:val="18"/>
          <w:szCs w:val="18"/>
          <w:lang w:val="en-US"/>
        </w:rPr>
        <w:t>"team_role_name"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 xml:space="preserve">: </w:t>
      </w:r>
      <w:r w:rsidRPr="37E82937">
        <w:rPr>
          <w:rFonts w:ascii="Monaco" w:eastAsia="Monaco" w:hAnsi="Monaco" w:cs="Monaco"/>
          <w:color w:val="0451A5"/>
          <w:sz w:val="18"/>
          <w:szCs w:val="18"/>
          <w:lang w:val="en-US"/>
        </w:rPr>
        <w:t>"Quality Assurance"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>,</w:t>
      </w:r>
    </w:p>
    <w:p w14:paraId="7F64D227" w14:textId="49A47856" w:rsidR="4A5EFA29" w:rsidRDefault="4A5EFA29" w:rsidP="37E82937">
      <w:pPr>
        <w:shd w:val="clear" w:color="auto" w:fill="FFFFFF" w:themeFill="background1"/>
        <w:spacing w:line="270" w:lineRule="auto"/>
      </w:pPr>
      <w:r w:rsidRPr="37E82937">
        <w:rPr>
          <w:rFonts w:ascii="Monaco" w:eastAsia="Monaco" w:hAnsi="Monaco" w:cs="Monaco"/>
          <w:color w:val="A31515"/>
          <w:sz w:val="18"/>
          <w:szCs w:val="18"/>
          <w:lang w:val="en-US"/>
        </w:rPr>
        <w:t>"description"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 xml:space="preserve">: </w:t>
      </w:r>
      <w:r w:rsidRPr="37E82937">
        <w:rPr>
          <w:rFonts w:ascii="Monaco" w:eastAsia="Monaco" w:hAnsi="Monaco" w:cs="Monaco"/>
          <w:color w:val="0451A5"/>
          <w:sz w:val="18"/>
          <w:szCs w:val="18"/>
          <w:lang w:val="en-US"/>
        </w:rPr>
        <w:t>"Team role based on predefined role: Quality Assurance"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>,</w:t>
      </w:r>
    </w:p>
    <w:p w14:paraId="69618808" w14:textId="141CC53C" w:rsidR="4A5EFA29" w:rsidRDefault="4A5EFA29" w:rsidP="37E82937">
      <w:pPr>
        <w:shd w:val="clear" w:color="auto" w:fill="FFFFFF" w:themeFill="background1"/>
        <w:spacing w:line="270" w:lineRule="auto"/>
      </w:pPr>
      <w:r w:rsidRPr="37E82937">
        <w:rPr>
          <w:rFonts w:ascii="Monaco" w:eastAsia="Monaco" w:hAnsi="Monaco" w:cs="Monaco"/>
          <w:color w:val="A31515"/>
          <w:sz w:val="18"/>
          <w:szCs w:val="18"/>
          <w:lang w:val="en-US"/>
        </w:rPr>
        <w:t>"team_id"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 xml:space="preserve">: </w:t>
      </w:r>
      <w:r w:rsidRPr="37E82937">
        <w:rPr>
          <w:rFonts w:ascii="Monaco" w:eastAsia="Monaco" w:hAnsi="Monaco" w:cs="Monaco"/>
          <w:color w:val="098658"/>
          <w:sz w:val="18"/>
          <w:szCs w:val="18"/>
          <w:lang w:val="en-US"/>
        </w:rPr>
        <w:t>2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>,</w:t>
      </w:r>
    </w:p>
    <w:p w14:paraId="670A2C62" w14:textId="6E9335FD" w:rsidR="4A5EFA29" w:rsidRDefault="4A5EFA29" w:rsidP="37E82937">
      <w:pPr>
        <w:shd w:val="clear" w:color="auto" w:fill="FFFFFF" w:themeFill="background1"/>
        <w:spacing w:line="270" w:lineRule="auto"/>
      </w:pPr>
      <w:r w:rsidRPr="37E82937">
        <w:rPr>
          <w:rFonts w:ascii="Monaco" w:eastAsia="Monaco" w:hAnsi="Monaco" w:cs="Monaco"/>
          <w:color w:val="A31515"/>
          <w:sz w:val="18"/>
          <w:szCs w:val="18"/>
          <w:lang w:val="en-US"/>
        </w:rPr>
        <w:t>"createdAt"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 xml:space="preserve">: </w:t>
      </w:r>
      <w:r w:rsidRPr="37E82937">
        <w:rPr>
          <w:rFonts w:ascii="Monaco" w:eastAsia="Monaco" w:hAnsi="Monaco" w:cs="Monaco"/>
          <w:color w:val="0451A5"/>
          <w:sz w:val="18"/>
          <w:szCs w:val="18"/>
          <w:lang w:val="en-US"/>
        </w:rPr>
        <w:t>"2024-09-19T16:21:56.646Z"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>,</w:t>
      </w:r>
    </w:p>
    <w:p w14:paraId="2DB73FB3" w14:textId="17ABD655" w:rsidR="4A5EFA29" w:rsidRDefault="4A5EFA29" w:rsidP="37E82937">
      <w:pPr>
        <w:shd w:val="clear" w:color="auto" w:fill="FFFFFF" w:themeFill="background1"/>
        <w:spacing w:line="270" w:lineRule="auto"/>
      </w:pPr>
      <w:r w:rsidRPr="37E82937">
        <w:rPr>
          <w:rFonts w:ascii="Monaco" w:eastAsia="Monaco" w:hAnsi="Monaco" w:cs="Monaco"/>
          <w:color w:val="A31515"/>
          <w:sz w:val="18"/>
          <w:szCs w:val="18"/>
          <w:lang w:val="en-US"/>
        </w:rPr>
        <w:t>"updatedAt"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 xml:space="preserve">: </w:t>
      </w:r>
      <w:r w:rsidRPr="37E82937">
        <w:rPr>
          <w:rFonts w:ascii="Monaco" w:eastAsia="Monaco" w:hAnsi="Monaco" w:cs="Monaco"/>
          <w:color w:val="0451A5"/>
          <w:sz w:val="18"/>
          <w:szCs w:val="18"/>
          <w:lang w:val="en-US"/>
        </w:rPr>
        <w:t>"2024-09-19T16:21:56.646Z"</w:t>
      </w:r>
    </w:p>
    <w:p w14:paraId="3CB648CA" w14:textId="75D13E18" w:rsidR="4A5EFA29" w:rsidRDefault="4A5EFA29" w:rsidP="37E82937">
      <w:pPr>
        <w:shd w:val="clear" w:color="auto" w:fill="FFFFFF" w:themeFill="background1"/>
        <w:spacing w:line="270" w:lineRule="auto"/>
      </w:pP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>},</w:t>
      </w:r>
    </w:p>
    <w:p w14:paraId="25C9C657" w14:textId="432BDA12" w:rsidR="4A5EFA29" w:rsidRDefault="4A5EFA29" w:rsidP="37E82937">
      <w:pPr>
        <w:shd w:val="clear" w:color="auto" w:fill="FFFFFF" w:themeFill="background1"/>
        <w:spacing w:line="270" w:lineRule="auto"/>
      </w:pP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>{</w:t>
      </w:r>
    </w:p>
    <w:p w14:paraId="32B56A1B" w14:textId="0F38621C" w:rsidR="4A5EFA29" w:rsidRDefault="4A5EFA29" w:rsidP="37E82937">
      <w:pPr>
        <w:shd w:val="clear" w:color="auto" w:fill="FFFFFF" w:themeFill="background1"/>
        <w:spacing w:line="270" w:lineRule="auto"/>
      </w:pPr>
      <w:r w:rsidRPr="37E82937">
        <w:rPr>
          <w:rFonts w:ascii="Monaco" w:eastAsia="Monaco" w:hAnsi="Monaco" w:cs="Monaco"/>
          <w:color w:val="A31515"/>
          <w:sz w:val="18"/>
          <w:szCs w:val="18"/>
          <w:lang w:val="en-US"/>
        </w:rPr>
        <w:t>"team_role_id"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 xml:space="preserve">: </w:t>
      </w:r>
      <w:r w:rsidRPr="37E82937">
        <w:rPr>
          <w:rFonts w:ascii="Monaco" w:eastAsia="Monaco" w:hAnsi="Monaco" w:cs="Monaco"/>
          <w:color w:val="098658"/>
          <w:sz w:val="18"/>
          <w:szCs w:val="18"/>
          <w:lang w:val="en-US"/>
        </w:rPr>
        <w:t>53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>,</w:t>
      </w:r>
    </w:p>
    <w:p w14:paraId="0E4D0FD6" w14:textId="27A66418" w:rsidR="4A5EFA29" w:rsidRDefault="4A5EFA29" w:rsidP="37E82937">
      <w:pPr>
        <w:shd w:val="clear" w:color="auto" w:fill="FFFFFF" w:themeFill="background1"/>
        <w:spacing w:line="270" w:lineRule="auto"/>
      </w:pPr>
      <w:r w:rsidRPr="37E82937">
        <w:rPr>
          <w:rFonts w:ascii="Monaco" w:eastAsia="Monaco" w:hAnsi="Monaco" w:cs="Monaco"/>
          <w:color w:val="A31515"/>
          <w:sz w:val="18"/>
          <w:szCs w:val="18"/>
          <w:lang w:val="en-US"/>
        </w:rPr>
        <w:t>"team_role_name"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 xml:space="preserve">: </w:t>
      </w:r>
      <w:r w:rsidRPr="37E82937">
        <w:rPr>
          <w:rFonts w:ascii="Monaco" w:eastAsia="Monaco" w:hAnsi="Monaco" w:cs="Monaco"/>
          <w:color w:val="0451A5"/>
          <w:sz w:val="18"/>
          <w:szCs w:val="18"/>
          <w:lang w:val="en-US"/>
        </w:rPr>
        <w:t>"Super Admin"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>,</w:t>
      </w:r>
    </w:p>
    <w:p w14:paraId="3D65BDE8" w14:textId="43A3C3C2" w:rsidR="4A5EFA29" w:rsidRDefault="4A5EFA29" w:rsidP="37E82937">
      <w:pPr>
        <w:shd w:val="clear" w:color="auto" w:fill="FFFFFF" w:themeFill="background1"/>
        <w:spacing w:line="270" w:lineRule="auto"/>
      </w:pPr>
      <w:r w:rsidRPr="37E82937">
        <w:rPr>
          <w:rFonts w:ascii="Monaco" w:eastAsia="Monaco" w:hAnsi="Monaco" w:cs="Monaco"/>
          <w:color w:val="A31515"/>
          <w:sz w:val="18"/>
          <w:szCs w:val="18"/>
          <w:lang w:val="en-US"/>
        </w:rPr>
        <w:t>"description"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 xml:space="preserve">: </w:t>
      </w:r>
      <w:r w:rsidRPr="37E82937">
        <w:rPr>
          <w:rFonts w:ascii="Monaco" w:eastAsia="Monaco" w:hAnsi="Monaco" w:cs="Monaco"/>
          <w:color w:val="0451A5"/>
          <w:sz w:val="18"/>
          <w:szCs w:val="18"/>
          <w:lang w:val="en-US"/>
        </w:rPr>
        <w:t>"Team role based on predefined role: Super Admin"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>,</w:t>
      </w:r>
    </w:p>
    <w:p w14:paraId="4D811A03" w14:textId="04EE988E" w:rsidR="4A5EFA29" w:rsidRDefault="4A5EFA29" w:rsidP="37E82937">
      <w:pPr>
        <w:shd w:val="clear" w:color="auto" w:fill="FFFFFF" w:themeFill="background1"/>
        <w:spacing w:line="270" w:lineRule="auto"/>
      </w:pPr>
      <w:r w:rsidRPr="37E82937">
        <w:rPr>
          <w:rFonts w:ascii="Monaco" w:eastAsia="Monaco" w:hAnsi="Monaco" w:cs="Monaco"/>
          <w:color w:val="A31515"/>
          <w:sz w:val="18"/>
          <w:szCs w:val="18"/>
          <w:lang w:val="en-US"/>
        </w:rPr>
        <w:t>"team_id"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 xml:space="preserve">: </w:t>
      </w:r>
      <w:r w:rsidRPr="37E82937">
        <w:rPr>
          <w:rFonts w:ascii="Monaco" w:eastAsia="Monaco" w:hAnsi="Monaco" w:cs="Monaco"/>
          <w:color w:val="098658"/>
          <w:sz w:val="18"/>
          <w:szCs w:val="18"/>
          <w:lang w:val="en-US"/>
        </w:rPr>
        <w:t>2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>,</w:t>
      </w:r>
    </w:p>
    <w:p w14:paraId="1B410D11" w14:textId="4FCD5C31" w:rsidR="4A5EFA29" w:rsidRDefault="4A5EFA29" w:rsidP="37E82937">
      <w:pPr>
        <w:shd w:val="clear" w:color="auto" w:fill="FFFFFF" w:themeFill="background1"/>
        <w:spacing w:line="270" w:lineRule="auto"/>
      </w:pPr>
      <w:r w:rsidRPr="37E82937">
        <w:rPr>
          <w:rFonts w:ascii="Monaco" w:eastAsia="Monaco" w:hAnsi="Monaco" w:cs="Monaco"/>
          <w:color w:val="A31515"/>
          <w:sz w:val="18"/>
          <w:szCs w:val="18"/>
          <w:lang w:val="en-US"/>
        </w:rPr>
        <w:t>"createdAt"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 xml:space="preserve">: </w:t>
      </w:r>
      <w:r w:rsidRPr="37E82937">
        <w:rPr>
          <w:rFonts w:ascii="Monaco" w:eastAsia="Monaco" w:hAnsi="Monaco" w:cs="Monaco"/>
          <w:color w:val="0451A5"/>
          <w:sz w:val="18"/>
          <w:szCs w:val="18"/>
          <w:lang w:val="en-US"/>
        </w:rPr>
        <w:t>"2024-09-19T16:21:56.646Z"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>,</w:t>
      </w:r>
    </w:p>
    <w:p w14:paraId="6770672B" w14:textId="28C3883F" w:rsidR="4A5EFA29" w:rsidRDefault="4A5EFA29" w:rsidP="37E82937">
      <w:pPr>
        <w:shd w:val="clear" w:color="auto" w:fill="FFFFFF" w:themeFill="background1"/>
        <w:spacing w:line="270" w:lineRule="auto"/>
      </w:pPr>
      <w:r w:rsidRPr="37E82937">
        <w:rPr>
          <w:rFonts w:ascii="Monaco" w:eastAsia="Monaco" w:hAnsi="Monaco" w:cs="Monaco"/>
          <w:color w:val="A31515"/>
          <w:sz w:val="18"/>
          <w:szCs w:val="18"/>
          <w:lang w:val="en-US"/>
        </w:rPr>
        <w:t>"updatedAt"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 xml:space="preserve">: </w:t>
      </w:r>
      <w:r w:rsidRPr="37E82937">
        <w:rPr>
          <w:rFonts w:ascii="Monaco" w:eastAsia="Monaco" w:hAnsi="Monaco" w:cs="Monaco"/>
          <w:color w:val="0451A5"/>
          <w:sz w:val="18"/>
          <w:szCs w:val="18"/>
          <w:lang w:val="en-US"/>
        </w:rPr>
        <w:t>"2024-09-19T16:21:56.646Z"</w:t>
      </w:r>
    </w:p>
    <w:p w14:paraId="00B3375C" w14:textId="3257DEDE" w:rsidR="4A5EFA29" w:rsidRDefault="4A5EFA29" w:rsidP="37E82937">
      <w:pPr>
        <w:shd w:val="clear" w:color="auto" w:fill="FFFFFF" w:themeFill="background1"/>
        <w:spacing w:line="270" w:lineRule="auto"/>
      </w:pP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>}</w:t>
      </w:r>
    </w:p>
    <w:p w14:paraId="3B667326" w14:textId="7A7DC2EB" w:rsidR="4A5EFA29" w:rsidRDefault="4A5EFA29" w:rsidP="37E82937">
      <w:pPr>
        <w:shd w:val="clear" w:color="auto" w:fill="FFFFFF" w:themeFill="background1"/>
        <w:spacing w:line="270" w:lineRule="auto"/>
      </w:pP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lastRenderedPageBreak/>
        <w:t>]</w:t>
      </w:r>
    </w:p>
    <w:p w14:paraId="3E198366" w14:textId="39F1EB41" w:rsidR="4A5EFA29" w:rsidRDefault="4A5EFA29" w:rsidP="37E82937">
      <w:pPr>
        <w:shd w:val="clear" w:color="auto" w:fill="FFFFFF" w:themeFill="background1"/>
        <w:spacing w:line="270" w:lineRule="auto"/>
      </w:pP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>}</w:t>
      </w:r>
    </w:p>
    <w:p w14:paraId="7B4096F5" w14:textId="625A3289" w:rsidR="6F1D6F5C" w:rsidRDefault="6F1D6F5C" w:rsidP="37E82937">
      <w:pPr>
        <w:spacing w:before="240" w:after="240"/>
      </w:pPr>
      <w:r>
        <w:rPr>
          <w:noProof/>
        </w:rPr>
        <w:drawing>
          <wp:inline distT="0" distB="0" distL="0" distR="0" wp14:anchorId="0B9FC4B2" wp14:editId="4B8178DC">
            <wp:extent cx="3624770" cy="2236436"/>
            <wp:effectExtent l="0" t="0" r="0" b="0"/>
            <wp:docPr id="151272822" name="Picture 151272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4770" cy="223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BD515" w14:textId="27EEAF49" w:rsidR="37E82937" w:rsidRDefault="37E82937" w:rsidP="37E82937">
      <w:pPr>
        <w:spacing w:before="240" w:after="240"/>
      </w:pPr>
    </w:p>
    <w:p w14:paraId="6AC24D40" w14:textId="4610BAA9" w:rsidR="71EA19E1" w:rsidRDefault="71EA19E1" w:rsidP="37E82937">
      <w:pPr>
        <w:rPr>
          <w:rFonts w:ascii="Aptos" w:eastAsia="Aptos" w:hAnsi="Aptos" w:cs="Aptos"/>
          <w:b/>
          <w:bCs/>
        </w:rPr>
      </w:pPr>
      <w:r w:rsidRPr="37E82937">
        <w:rPr>
          <w:rFonts w:ascii="Aptos" w:eastAsia="Aptos" w:hAnsi="Aptos" w:cs="Aptos"/>
          <w:b/>
          <w:bCs/>
        </w:rPr>
        <w:t>Error Response: 500 Internal Server Error</w:t>
      </w:r>
    </w:p>
    <w:p w14:paraId="191D8AB5" w14:textId="0E2A1A04" w:rsidR="71EA19E1" w:rsidRDefault="71EA19E1" w:rsidP="37E82937">
      <w:pPr>
        <w:shd w:val="clear" w:color="auto" w:fill="FFFFFF" w:themeFill="background1"/>
        <w:spacing w:line="270" w:lineRule="auto"/>
      </w:pP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>{</w:t>
      </w:r>
    </w:p>
    <w:p w14:paraId="6EAA3B7B" w14:textId="6982D3BC" w:rsidR="71EA19E1" w:rsidRDefault="71EA19E1" w:rsidP="37E82937">
      <w:pPr>
        <w:shd w:val="clear" w:color="auto" w:fill="FFFFFF" w:themeFill="background1"/>
        <w:spacing w:line="270" w:lineRule="auto"/>
      </w:pPr>
      <w:r w:rsidRPr="37E82937">
        <w:rPr>
          <w:rFonts w:ascii="Monaco" w:eastAsia="Monaco" w:hAnsi="Monaco" w:cs="Monaco"/>
          <w:color w:val="A31515"/>
          <w:sz w:val="18"/>
          <w:szCs w:val="18"/>
          <w:lang w:val="en-US"/>
        </w:rPr>
        <w:t>"success"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 xml:space="preserve">: </w:t>
      </w:r>
      <w:r w:rsidRPr="37E82937">
        <w:rPr>
          <w:rFonts w:ascii="Monaco" w:eastAsia="Monaco" w:hAnsi="Monaco" w:cs="Monaco"/>
          <w:b/>
          <w:bCs/>
          <w:color w:val="0451A5"/>
          <w:sz w:val="18"/>
          <w:szCs w:val="18"/>
          <w:lang w:val="en-US"/>
        </w:rPr>
        <w:t>false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>,</w:t>
      </w:r>
    </w:p>
    <w:p w14:paraId="21F4DD5C" w14:textId="4D1110F3" w:rsidR="71EA19E1" w:rsidRDefault="71EA19E1" w:rsidP="37E82937">
      <w:pPr>
        <w:shd w:val="clear" w:color="auto" w:fill="FFFFFF" w:themeFill="background1"/>
        <w:spacing w:line="270" w:lineRule="auto"/>
      </w:pPr>
      <w:r w:rsidRPr="37E82937">
        <w:rPr>
          <w:rFonts w:ascii="Monaco" w:eastAsia="Monaco" w:hAnsi="Monaco" w:cs="Monaco"/>
          <w:color w:val="A31515"/>
          <w:sz w:val="18"/>
          <w:szCs w:val="18"/>
          <w:lang w:val="en-US"/>
        </w:rPr>
        <w:t>"message"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 xml:space="preserve">: </w:t>
      </w:r>
      <w:r w:rsidRPr="37E82937">
        <w:rPr>
          <w:rFonts w:ascii="Monaco" w:eastAsia="Monaco" w:hAnsi="Monaco" w:cs="Monaco"/>
          <w:color w:val="0451A5"/>
          <w:sz w:val="18"/>
          <w:szCs w:val="18"/>
          <w:lang w:val="en-US"/>
        </w:rPr>
        <w:t>"Error creating team roles."</w:t>
      </w:r>
    </w:p>
    <w:p w14:paraId="2F94BAFD" w14:textId="26020E3E" w:rsidR="71EA19E1" w:rsidRDefault="71EA19E1" w:rsidP="37E82937">
      <w:pPr>
        <w:shd w:val="clear" w:color="auto" w:fill="FFFFFF" w:themeFill="background1"/>
        <w:spacing w:line="270" w:lineRule="auto"/>
      </w:pP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>}</w:t>
      </w:r>
    </w:p>
    <w:p w14:paraId="585D4D4E" w14:textId="498CABD9" w:rsidR="37E82937" w:rsidRDefault="37E82937" w:rsidP="37E82937">
      <w:pPr>
        <w:rPr>
          <w:rFonts w:ascii="Aptos" w:eastAsia="Aptos" w:hAnsi="Aptos" w:cs="Aptos"/>
        </w:rPr>
      </w:pPr>
    </w:p>
    <w:p w14:paraId="10D8126D" w14:textId="33E20853" w:rsidR="37E82937" w:rsidRDefault="37E82937" w:rsidP="37E82937">
      <w:pPr>
        <w:spacing w:before="240" w:after="240"/>
      </w:pPr>
    </w:p>
    <w:p w14:paraId="716FEB84" w14:textId="55740C54" w:rsidR="2BBDDF69" w:rsidRDefault="2BBDDF69" w:rsidP="07C6BA8E">
      <w:pPr>
        <w:pStyle w:val="Heading3"/>
        <w:spacing w:before="281" w:after="281" w:line="278" w:lineRule="auto"/>
      </w:pPr>
      <w:r w:rsidRPr="1778E5AB">
        <w:rPr>
          <w:rFonts w:ascii="Aptos" w:eastAsia="Aptos" w:hAnsi="Aptos" w:cs="Aptos"/>
          <w:b/>
          <w:bCs/>
        </w:rPr>
        <w:t>Add permission</w:t>
      </w:r>
    </w:p>
    <w:p w14:paraId="64A019A3" w14:textId="628E629B" w:rsidR="2BBDDF69" w:rsidRDefault="2BBDDF69" w:rsidP="00760108">
      <w:pPr>
        <w:spacing w:before="240" w:line="278" w:lineRule="auto"/>
      </w:pPr>
      <w:r w:rsidRPr="07C6BA8E">
        <w:rPr>
          <w:rFonts w:ascii="Aptos" w:eastAsia="Aptos" w:hAnsi="Aptos" w:cs="Aptos"/>
          <w:b/>
          <w:bCs/>
        </w:rPr>
        <w:t>Endpoint</w:t>
      </w:r>
    </w:p>
    <w:p w14:paraId="74F193F5" w14:textId="109BFFF7" w:rsidR="2BBDDF69" w:rsidRDefault="2BBDDF69" w:rsidP="07C6BA8E">
      <w:pPr>
        <w:spacing w:line="278" w:lineRule="auto"/>
      </w:pPr>
      <w:r w:rsidRPr="07C6BA8E">
        <w:rPr>
          <w:rFonts w:ascii="Aptos" w:eastAsia="Aptos" w:hAnsi="Aptos" w:cs="Aptos"/>
        </w:rPr>
        <w:t>POST: /api/v2/permission/add</w:t>
      </w:r>
    </w:p>
    <w:p w14:paraId="7E5A2ABA" w14:textId="33AC24C7" w:rsidR="2BBDDF69" w:rsidRDefault="2BBDDF69" w:rsidP="00760108">
      <w:pPr>
        <w:spacing w:line="278" w:lineRule="auto"/>
      </w:pPr>
      <w:r w:rsidRPr="07C6BA8E">
        <w:rPr>
          <w:rFonts w:ascii="Aptos" w:eastAsia="Aptos" w:hAnsi="Aptos" w:cs="Aptos"/>
          <w:b/>
          <w:bCs/>
        </w:rPr>
        <w:t>Request Format</w:t>
      </w:r>
    </w:p>
    <w:p w14:paraId="651FF823" w14:textId="34A8A5D6" w:rsidR="2BBDDF69" w:rsidRDefault="2BBDDF69" w:rsidP="1778E5AB">
      <w:pPr>
        <w:spacing w:line="278" w:lineRule="auto"/>
      </w:pPr>
      <w:r w:rsidRPr="1778E5AB">
        <w:rPr>
          <w:rFonts w:ascii="Aptos" w:eastAsia="Aptos" w:hAnsi="Aptos" w:cs="Aptos"/>
        </w:rPr>
        <w:t xml:space="preserve">{  </w:t>
      </w:r>
    </w:p>
    <w:p w14:paraId="18BD6659" w14:textId="1BBCF09D" w:rsidR="2BBDDF69" w:rsidRDefault="2BBDDF69" w:rsidP="1778E5AB">
      <w:pPr>
        <w:spacing w:line="278" w:lineRule="auto"/>
        <w:ind w:left="720"/>
      </w:pPr>
      <w:r w:rsidRPr="1778E5AB">
        <w:rPr>
          <w:rFonts w:ascii="Aptos" w:eastAsia="Aptos" w:hAnsi="Aptos" w:cs="Aptos"/>
        </w:rPr>
        <w:t xml:space="preserve">"name": "EDIT_REPORT", </w:t>
      </w:r>
    </w:p>
    <w:p w14:paraId="6E7FBDFD" w14:textId="64B5A711" w:rsidR="2BBDDF69" w:rsidRDefault="2BBDDF69" w:rsidP="1778E5AB">
      <w:pPr>
        <w:spacing w:line="278" w:lineRule="auto"/>
        <w:ind w:left="720"/>
      </w:pPr>
      <w:r w:rsidRPr="1778E5AB">
        <w:rPr>
          <w:rFonts w:ascii="Aptos" w:eastAsia="Aptos" w:hAnsi="Aptos" w:cs="Aptos"/>
        </w:rPr>
        <w:t>"description": "Allows the user to edit reports."</w:t>
      </w:r>
    </w:p>
    <w:p w14:paraId="61B63F69" w14:textId="6A0BFD7D" w:rsidR="2BBDDF69" w:rsidRDefault="2BBDDF69" w:rsidP="1778E5AB">
      <w:pPr>
        <w:spacing w:line="278" w:lineRule="auto"/>
      </w:pPr>
      <w:r w:rsidRPr="1778E5AB">
        <w:rPr>
          <w:rFonts w:ascii="Aptos" w:eastAsia="Aptos" w:hAnsi="Aptos" w:cs="Aptos"/>
        </w:rPr>
        <w:t xml:space="preserve"> }</w:t>
      </w:r>
    </w:p>
    <w:p w14:paraId="7185E866" w14:textId="4848F003" w:rsidR="2BBDDF69" w:rsidRDefault="2BBDDF69" w:rsidP="00760108">
      <w:pPr>
        <w:spacing w:before="240" w:line="278" w:lineRule="auto"/>
      </w:pPr>
      <w:r w:rsidRPr="07C6BA8E">
        <w:rPr>
          <w:rFonts w:ascii="Aptos" w:eastAsia="Aptos" w:hAnsi="Aptos" w:cs="Aptos"/>
          <w:b/>
          <w:bCs/>
        </w:rPr>
        <w:t>Responses</w:t>
      </w:r>
    </w:p>
    <w:p w14:paraId="7B051F9D" w14:textId="1A9115E5" w:rsidR="2BBDDF69" w:rsidRDefault="2BBDDF69" w:rsidP="006336D5">
      <w:pPr>
        <w:spacing w:line="278" w:lineRule="auto"/>
      </w:pPr>
      <w:r w:rsidRPr="07C6BA8E">
        <w:rPr>
          <w:rFonts w:ascii="Aptos" w:eastAsia="Aptos" w:hAnsi="Aptos" w:cs="Aptos"/>
        </w:rPr>
        <w:t>Success (201 Created):</w:t>
      </w:r>
    </w:p>
    <w:p w14:paraId="48D8D5A2" w14:textId="1C88DC4B" w:rsidR="2BBDDF69" w:rsidRDefault="2BBDDF69" w:rsidP="07C6BA8E">
      <w:pPr>
        <w:spacing w:line="278" w:lineRule="auto"/>
      </w:pPr>
      <w:r w:rsidRPr="07C6BA8E">
        <w:rPr>
          <w:rFonts w:ascii="Aptos" w:eastAsia="Aptos" w:hAnsi="Aptos" w:cs="Aptos"/>
        </w:rPr>
        <w:t>[</w:t>
      </w:r>
      <w:r>
        <w:br/>
      </w:r>
      <w:r w:rsidRPr="07C6BA8E">
        <w:rPr>
          <w:rFonts w:ascii="Aptos" w:eastAsia="Aptos" w:hAnsi="Aptos" w:cs="Aptos"/>
        </w:rPr>
        <w:t xml:space="preserve">     {</w:t>
      </w:r>
      <w:r>
        <w:br/>
      </w:r>
      <w:r w:rsidRPr="07C6BA8E">
        <w:rPr>
          <w:rFonts w:ascii="Aptos" w:eastAsia="Aptos" w:hAnsi="Aptos" w:cs="Aptos"/>
        </w:rPr>
        <w:t xml:space="preserve">         "message": "Permission added successfully.”,</w:t>
      </w:r>
      <w:r>
        <w:br/>
      </w:r>
      <w:r w:rsidRPr="07C6BA8E">
        <w:rPr>
          <w:rFonts w:ascii="Aptos" w:eastAsia="Aptos" w:hAnsi="Aptos" w:cs="Aptos"/>
        </w:rPr>
        <w:t xml:space="preserve">         "permissions": [</w:t>
      </w:r>
      <w:r>
        <w:br/>
      </w:r>
      <w:r w:rsidRPr="07C6BA8E">
        <w:rPr>
          <w:rFonts w:ascii="Aptos" w:eastAsia="Aptos" w:hAnsi="Aptos" w:cs="Aptos"/>
        </w:rPr>
        <w:lastRenderedPageBreak/>
        <w:t xml:space="preserve">             {</w:t>
      </w:r>
      <w:r>
        <w:br/>
      </w:r>
      <w:r w:rsidRPr="07C6BA8E">
        <w:rPr>
          <w:rFonts w:ascii="Aptos" w:eastAsia="Aptos" w:hAnsi="Aptos" w:cs="Aptos"/>
        </w:rPr>
        <w:t xml:space="preserve">                 "permission_id": 47,</w:t>
      </w:r>
      <w:r>
        <w:br/>
      </w:r>
      <w:r w:rsidRPr="07C6BA8E">
        <w:rPr>
          <w:rFonts w:ascii="Aptos" w:eastAsia="Aptos" w:hAnsi="Aptos" w:cs="Aptos"/>
        </w:rPr>
        <w:t xml:space="preserve">                 "name": "READ_FEATURE_Initiate_Scan",</w:t>
      </w:r>
      <w:r>
        <w:br/>
      </w:r>
      <w:r w:rsidRPr="07C6BA8E">
        <w:rPr>
          <w:rFonts w:ascii="Aptos" w:eastAsia="Aptos" w:hAnsi="Aptos" w:cs="Aptos"/>
        </w:rPr>
        <w:t xml:space="preserve">                 "description": "Allows reading of Feature Initiate Scan",</w:t>
      </w:r>
    </w:p>
    <w:p w14:paraId="039E96B4" w14:textId="7B17F7A9" w:rsidR="2BBDDF69" w:rsidRDefault="2BBDDF69" w:rsidP="07C6BA8E">
      <w:pPr>
        <w:spacing w:line="278" w:lineRule="auto"/>
        <w:ind w:firstLine="720"/>
      </w:pPr>
      <w:r w:rsidRPr="07C6BA8E">
        <w:rPr>
          <w:rFonts w:ascii="Aptos" w:eastAsia="Aptos" w:hAnsi="Aptos" w:cs="Aptos"/>
        </w:rPr>
        <w:t xml:space="preserve"> "createdAt": "2024-09-13T12:00:00Z", </w:t>
      </w:r>
    </w:p>
    <w:p w14:paraId="4BB6848B" w14:textId="530D0897" w:rsidR="2BBDDF69" w:rsidRDefault="00760108" w:rsidP="1778E5AB">
      <w:pPr>
        <w:spacing w:line="278" w:lineRule="auto"/>
        <w:ind w:firstLine="72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CA4FDC5" wp14:editId="7D27DB77">
            <wp:simplePos x="0" y="0"/>
            <wp:positionH relativeFrom="margin">
              <wp:align>center</wp:align>
            </wp:positionH>
            <wp:positionV relativeFrom="paragraph">
              <wp:posOffset>524510</wp:posOffset>
            </wp:positionV>
            <wp:extent cx="3504565" cy="2712720"/>
            <wp:effectExtent l="0" t="0" r="635" b="0"/>
            <wp:wrapTight wrapText="bothSides">
              <wp:wrapPolygon edited="0">
                <wp:start x="0" y="0"/>
                <wp:lineTo x="0" y="21388"/>
                <wp:lineTo x="21487" y="21388"/>
                <wp:lineTo x="21487" y="0"/>
                <wp:lineTo x="0" y="0"/>
              </wp:wrapPolygon>
            </wp:wrapTight>
            <wp:docPr id="1581147433" name="Picture 1581147433">
              <a:extLst xmlns:a="http://schemas.openxmlformats.org/drawingml/2006/main">
                <a:ext uri="{FF2B5EF4-FFF2-40B4-BE49-F238E27FC236}">
                  <a16:creationId xmlns:a16="http://schemas.microsoft.com/office/drawing/2014/main" id="{DF1B29FE-D2CE-4D43-A4DD-C136D6D72B7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4565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2BBDDF69" w:rsidRPr="1778E5AB">
        <w:rPr>
          <w:rFonts w:ascii="Aptos" w:eastAsia="Aptos" w:hAnsi="Aptos" w:cs="Aptos"/>
        </w:rPr>
        <w:t xml:space="preserve"> "updatedAt": "2024-09-13T12:00:00Z"</w:t>
      </w:r>
      <w:r w:rsidR="2BBDDF69">
        <w:br/>
      </w:r>
      <w:r w:rsidR="2BBDDF69" w:rsidRPr="1778E5AB">
        <w:rPr>
          <w:rFonts w:ascii="Aptos" w:eastAsia="Aptos" w:hAnsi="Aptos" w:cs="Aptos"/>
        </w:rPr>
        <w:t xml:space="preserve">             },</w:t>
      </w:r>
      <w:r w:rsidR="2BBDDF69">
        <w:br/>
      </w:r>
      <w:r w:rsidR="2BBDDF69" w:rsidRPr="1778E5AB">
        <w:rPr>
          <w:rFonts w:ascii="Aptos" w:eastAsia="Aptos" w:hAnsi="Aptos" w:cs="Aptos"/>
        </w:rPr>
        <w:t xml:space="preserve">         ]</w:t>
      </w:r>
      <w:r w:rsidR="2BBDDF69">
        <w:br/>
      </w:r>
      <w:r w:rsidR="2BBDDF69" w:rsidRPr="1778E5AB">
        <w:rPr>
          <w:rFonts w:ascii="Aptos" w:eastAsia="Aptos" w:hAnsi="Aptos" w:cs="Aptos"/>
        </w:rPr>
        <w:t xml:space="preserve">     }</w:t>
      </w:r>
      <w:r w:rsidR="2BBDDF69">
        <w:br/>
      </w:r>
      <w:r w:rsidR="2BBDDF69" w:rsidRPr="1778E5AB">
        <w:rPr>
          <w:rFonts w:ascii="Aptos" w:eastAsia="Aptos" w:hAnsi="Aptos" w:cs="Aptos"/>
        </w:rPr>
        <w:t xml:space="preserve"> ]</w:t>
      </w:r>
    </w:p>
    <w:p w14:paraId="6C6DADBC" w14:textId="303A9904" w:rsidR="5AB4A7B9" w:rsidRDefault="5AB4A7B9" w:rsidP="1778E5AB">
      <w:pPr>
        <w:spacing w:line="278" w:lineRule="auto"/>
        <w:ind w:firstLine="720"/>
        <w:rPr>
          <w:rFonts w:ascii="Aptos" w:eastAsia="Aptos" w:hAnsi="Aptos" w:cs="Aptos"/>
        </w:rPr>
      </w:pPr>
    </w:p>
    <w:p w14:paraId="49C4915E" w14:textId="0A9847DF" w:rsidR="00760108" w:rsidRDefault="00760108" w:rsidP="1778E5AB">
      <w:pPr>
        <w:spacing w:line="278" w:lineRule="auto"/>
        <w:ind w:left="2880" w:firstLine="720"/>
        <w:rPr>
          <w:rFonts w:ascii="Aptos" w:hAnsi="Aptos" w:cs="Aptos"/>
          <w:sz w:val="20"/>
          <w:szCs w:val="20"/>
        </w:rPr>
      </w:pPr>
    </w:p>
    <w:p w14:paraId="2EACF281" w14:textId="77777777" w:rsidR="00760108" w:rsidRDefault="00760108" w:rsidP="1778E5AB">
      <w:pPr>
        <w:spacing w:line="278" w:lineRule="auto"/>
        <w:ind w:left="2880" w:firstLine="720"/>
        <w:rPr>
          <w:rFonts w:ascii="Aptos" w:hAnsi="Aptos" w:cs="Aptos"/>
          <w:sz w:val="20"/>
          <w:szCs w:val="20"/>
        </w:rPr>
      </w:pPr>
    </w:p>
    <w:p w14:paraId="1C210598" w14:textId="6B687C1A" w:rsidR="00760108" w:rsidRDefault="00760108" w:rsidP="1778E5AB">
      <w:pPr>
        <w:spacing w:line="278" w:lineRule="auto"/>
        <w:ind w:left="2880" w:firstLine="720"/>
        <w:rPr>
          <w:rFonts w:ascii="Aptos" w:hAnsi="Aptos" w:cs="Aptos"/>
          <w:sz w:val="20"/>
          <w:szCs w:val="20"/>
        </w:rPr>
      </w:pPr>
    </w:p>
    <w:p w14:paraId="709EB0F9" w14:textId="77777777" w:rsidR="00760108" w:rsidRDefault="00760108" w:rsidP="1778E5AB">
      <w:pPr>
        <w:spacing w:line="278" w:lineRule="auto"/>
        <w:ind w:left="2880" w:firstLine="720"/>
        <w:rPr>
          <w:rFonts w:ascii="Aptos" w:hAnsi="Aptos" w:cs="Aptos"/>
          <w:sz w:val="20"/>
          <w:szCs w:val="20"/>
        </w:rPr>
      </w:pPr>
    </w:p>
    <w:p w14:paraId="59A73BA0" w14:textId="77777777" w:rsidR="00760108" w:rsidRDefault="00760108" w:rsidP="1778E5AB">
      <w:pPr>
        <w:spacing w:line="278" w:lineRule="auto"/>
        <w:ind w:left="2880" w:firstLine="720"/>
        <w:rPr>
          <w:rFonts w:ascii="Aptos" w:hAnsi="Aptos" w:cs="Aptos"/>
          <w:sz w:val="20"/>
          <w:szCs w:val="20"/>
        </w:rPr>
      </w:pPr>
    </w:p>
    <w:p w14:paraId="4F9865B4" w14:textId="77777777" w:rsidR="00760108" w:rsidRDefault="00760108" w:rsidP="1778E5AB">
      <w:pPr>
        <w:spacing w:line="278" w:lineRule="auto"/>
        <w:ind w:left="2880" w:firstLine="720"/>
        <w:rPr>
          <w:rFonts w:ascii="Aptos" w:hAnsi="Aptos" w:cs="Aptos"/>
          <w:sz w:val="20"/>
          <w:szCs w:val="20"/>
        </w:rPr>
      </w:pPr>
    </w:p>
    <w:p w14:paraId="3DB5E181" w14:textId="77777777" w:rsidR="00760108" w:rsidRDefault="00760108" w:rsidP="1778E5AB">
      <w:pPr>
        <w:spacing w:line="278" w:lineRule="auto"/>
        <w:ind w:left="2880" w:firstLine="720"/>
        <w:rPr>
          <w:rFonts w:ascii="Aptos" w:hAnsi="Aptos" w:cs="Aptos"/>
          <w:sz w:val="20"/>
          <w:szCs w:val="20"/>
        </w:rPr>
      </w:pPr>
    </w:p>
    <w:p w14:paraId="548641DC" w14:textId="77777777" w:rsidR="00760108" w:rsidRDefault="00760108" w:rsidP="1778E5AB">
      <w:pPr>
        <w:spacing w:line="278" w:lineRule="auto"/>
        <w:ind w:left="2880" w:firstLine="720"/>
        <w:rPr>
          <w:rFonts w:ascii="Aptos" w:hAnsi="Aptos" w:cs="Aptos"/>
          <w:sz w:val="20"/>
          <w:szCs w:val="20"/>
        </w:rPr>
      </w:pPr>
    </w:p>
    <w:p w14:paraId="40D0D0CF" w14:textId="77777777" w:rsidR="00760108" w:rsidRDefault="00760108" w:rsidP="1778E5AB">
      <w:pPr>
        <w:spacing w:line="278" w:lineRule="auto"/>
        <w:ind w:left="2880" w:firstLine="720"/>
        <w:rPr>
          <w:rFonts w:ascii="Aptos" w:hAnsi="Aptos" w:cs="Aptos"/>
          <w:sz w:val="20"/>
          <w:szCs w:val="20"/>
        </w:rPr>
      </w:pPr>
    </w:p>
    <w:p w14:paraId="37DE43DC" w14:textId="77777777" w:rsidR="00760108" w:rsidRDefault="00760108" w:rsidP="1778E5AB">
      <w:pPr>
        <w:spacing w:line="278" w:lineRule="auto"/>
        <w:ind w:left="2880" w:firstLine="720"/>
        <w:rPr>
          <w:rFonts w:ascii="Aptos" w:hAnsi="Aptos" w:cs="Aptos"/>
          <w:sz w:val="20"/>
          <w:szCs w:val="20"/>
        </w:rPr>
      </w:pPr>
    </w:p>
    <w:p w14:paraId="3AF3C552" w14:textId="77777777" w:rsidR="00760108" w:rsidRDefault="00760108" w:rsidP="1778E5AB">
      <w:pPr>
        <w:spacing w:line="278" w:lineRule="auto"/>
        <w:ind w:left="2880" w:firstLine="720"/>
        <w:rPr>
          <w:rFonts w:ascii="Aptos" w:hAnsi="Aptos" w:cs="Aptos"/>
          <w:sz w:val="20"/>
          <w:szCs w:val="20"/>
        </w:rPr>
      </w:pPr>
    </w:p>
    <w:p w14:paraId="6B7D5417" w14:textId="77777777" w:rsidR="00760108" w:rsidRDefault="00760108" w:rsidP="1778E5AB">
      <w:pPr>
        <w:spacing w:line="278" w:lineRule="auto"/>
        <w:ind w:left="2880" w:firstLine="720"/>
        <w:rPr>
          <w:rFonts w:ascii="Aptos" w:hAnsi="Aptos" w:cs="Aptos"/>
          <w:sz w:val="20"/>
          <w:szCs w:val="20"/>
        </w:rPr>
      </w:pPr>
    </w:p>
    <w:p w14:paraId="03079D1B" w14:textId="2A60391B" w:rsidR="210DB2A2" w:rsidRDefault="210DB2A2" w:rsidP="00760108">
      <w:pPr>
        <w:spacing w:line="278" w:lineRule="auto"/>
        <w:jc w:val="center"/>
        <w:rPr>
          <w:rFonts w:ascii="Aptos" w:eastAsia="Aptos" w:hAnsi="Aptos" w:cs="Aptos"/>
          <w:sz w:val="20"/>
          <w:szCs w:val="20"/>
        </w:rPr>
      </w:pPr>
      <w:r w:rsidRPr="1778E5AB">
        <w:rPr>
          <w:rFonts w:ascii="Aptos" w:eastAsia="Aptos" w:hAnsi="Aptos" w:cs="Aptos"/>
          <w:sz w:val="20"/>
          <w:szCs w:val="20"/>
        </w:rPr>
        <w:t>Add permission testing</w:t>
      </w:r>
    </w:p>
    <w:p w14:paraId="2A65229E" w14:textId="49845B58" w:rsidR="49610E50" w:rsidRDefault="49610E50" w:rsidP="1778E5AB">
      <w:pPr>
        <w:pStyle w:val="Heading3"/>
        <w:rPr>
          <w:rFonts w:ascii="Aptos" w:eastAsia="Aptos" w:hAnsi="Aptos" w:cs="Aptos"/>
          <w:b/>
          <w:bCs/>
        </w:rPr>
      </w:pPr>
      <w:r w:rsidRPr="1778E5AB">
        <w:rPr>
          <w:rFonts w:ascii="Aptos" w:eastAsia="Aptos" w:hAnsi="Aptos" w:cs="Aptos"/>
          <w:b/>
          <w:bCs/>
        </w:rPr>
        <w:t>Delete permission</w:t>
      </w:r>
    </w:p>
    <w:p w14:paraId="2EC54A3A" w14:textId="628E629B" w:rsidR="49610E50" w:rsidRDefault="49610E50" w:rsidP="006336D5">
      <w:pPr>
        <w:spacing w:before="240"/>
        <w:rPr>
          <w:rFonts w:ascii="Aptos" w:eastAsia="Aptos" w:hAnsi="Aptos" w:cs="Aptos"/>
          <w:b/>
          <w:bCs/>
        </w:rPr>
      </w:pPr>
      <w:r w:rsidRPr="1778E5AB">
        <w:rPr>
          <w:rFonts w:ascii="Aptos" w:eastAsia="Aptos" w:hAnsi="Aptos" w:cs="Aptos"/>
          <w:b/>
          <w:bCs/>
        </w:rPr>
        <w:t>Endpoint</w:t>
      </w:r>
    </w:p>
    <w:p w14:paraId="3557D102" w14:textId="1897FC9F" w:rsidR="49610E50" w:rsidRDefault="49610E50" w:rsidP="1778E5AB">
      <w:pPr>
        <w:spacing w:line="278" w:lineRule="auto"/>
      </w:pPr>
      <w:r w:rsidRPr="1778E5AB">
        <w:rPr>
          <w:rFonts w:ascii="Aptos" w:eastAsia="Aptos" w:hAnsi="Aptos" w:cs="Aptos"/>
        </w:rPr>
        <w:t>DELETE: /api/v2/permission</w:t>
      </w:r>
      <w:bookmarkStart w:id="0" w:name="_Int_A8sna2XX"/>
      <w:r w:rsidRPr="1778E5AB">
        <w:rPr>
          <w:rFonts w:ascii="Aptos" w:eastAsia="Aptos" w:hAnsi="Aptos" w:cs="Aptos"/>
        </w:rPr>
        <w:t>/delete/:</w:t>
      </w:r>
      <w:bookmarkEnd w:id="0"/>
      <w:r w:rsidRPr="1778E5AB">
        <w:rPr>
          <w:rFonts w:ascii="Aptos" w:eastAsia="Aptos" w:hAnsi="Aptos" w:cs="Aptos"/>
        </w:rPr>
        <w:t>id</w:t>
      </w:r>
    </w:p>
    <w:p w14:paraId="249614C2" w14:textId="33AC24C7" w:rsidR="49610E50" w:rsidRDefault="49610E50" w:rsidP="006336D5">
      <w:pPr>
        <w:spacing w:line="278" w:lineRule="auto"/>
      </w:pPr>
      <w:r w:rsidRPr="1778E5AB">
        <w:rPr>
          <w:rFonts w:ascii="Aptos" w:eastAsia="Aptos" w:hAnsi="Aptos" w:cs="Aptos"/>
          <w:b/>
          <w:bCs/>
        </w:rPr>
        <w:t>Request Format</w:t>
      </w:r>
    </w:p>
    <w:p w14:paraId="40656161" w14:textId="0080E3D6" w:rsidR="49610E50" w:rsidRDefault="49610E50" w:rsidP="006336D5">
      <w:pPr>
        <w:pStyle w:val="ListParagraph"/>
        <w:numPr>
          <w:ilvl w:val="0"/>
          <w:numId w:val="1"/>
        </w:numPr>
        <w:spacing w:after="0"/>
        <w:ind w:firstLine="489"/>
        <w:rPr>
          <w:rFonts w:ascii="Aptos" w:eastAsia="Aptos" w:hAnsi="Aptos" w:cs="Aptos"/>
        </w:rPr>
      </w:pPr>
      <w:r w:rsidRPr="1778E5AB">
        <w:rPr>
          <w:b/>
          <w:bCs/>
        </w:rPr>
        <w:t>Headers</w:t>
      </w:r>
      <w:r w:rsidRPr="1778E5AB">
        <w:t>:</w:t>
      </w:r>
    </w:p>
    <w:p w14:paraId="6F7993FA" w14:textId="0086E974" w:rsidR="49610E50" w:rsidRDefault="49610E50" w:rsidP="1778E5AB">
      <w:pPr>
        <w:pStyle w:val="ListParagraph"/>
        <w:numPr>
          <w:ilvl w:val="1"/>
          <w:numId w:val="1"/>
        </w:numPr>
        <w:ind w:firstLine="480"/>
        <w:rPr>
          <w:rFonts w:ascii="Consolas" w:eastAsia="Consolas" w:hAnsi="Consolas" w:cs="Consolas"/>
        </w:rPr>
      </w:pPr>
      <w:r w:rsidRPr="1778E5AB">
        <w:t>Authorization: Bearer &lt;token&gt;</w:t>
      </w:r>
    </w:p>
    <w:p w14:paraId="5755D2C5" w14:textId="32F652EB" w:rsidR="49610E50" w:rsidRDefault="49610E50" w:rsidP="006336D5">
      <w:pPr>
        <w:pStyle w:val="ListParagraph"/>
        <w:numPr>
          <w:ilvl w:val="0"/>
          <w:numId w:val="1"/>
        </w:numPr>
        <w:spacing w:after="0"/>
        <w:ind w:firstLine="489"/>
        <w:rPr>
          <w:rFonts w:ascii="Aptos" w:eastAsia="Aptos" w:hAnsi="Aptos" w:cs="Aptos"/>
        </w:rPr>
      </w:pPr>
      <w:r w:rsidRPr="1778E5AB">
        <w:rPr>
          <w:b/>
          <w:bCs/>
        </w:rPr>
        <w:t>Path Parameters</w:t>
      </w:r>
      <w:r w:rsidRPr="1778E5AB">
        <w:t>:</w:t>
      </w:r>
    </w:p>
    <w:p w14:paraId="5172D2C9" w14:textId="015A05BD" w:rsidR="49610E50" w:rsidRDefault="49610E50" w:rsidP="1778E5AB">
      <w:pPr>
        <w:pStyle w:val="ListParagraph"/>
        <w:numPr>
          <w:ilvl w:val="1"/>
          <w:numId w:val="1"/>
        </w:numPr>
        <w:ind w:firstLine="480"/>
        <w:rPr>
          <w:rFonts w:ascii="Aptos" w:eastAsia="Aptos" w:hAnsi="Aptos" w:cs="Aptos"/>
        </w:rPr>
      </w:pPr>
      <w:r w:rsidRPr="1778E5AB">
        <w:t>id (number): The ID of the permission to delete.</w:t>
      </w:r>
    </w:p>
    <w:p w14:paraId="713F25C4" w14:textId="4848F003" w:rsidR="49610E50" w:rsidRDefault="49610E50" w:rsidP="006336D5">
      <w:pPr>
        <w:spacing w:before="240"/>
        <w:rPr>
          <w:rFonts w:ascii="Aptos" w:eastAsia="Aptos" w:hAnsi="Aptos" w:cs="Aptos"/>
          <w:b/>
          <w:bCs/>
        </w:rPr>
      </w:pPr>
      <w:r w:rsidRPr="1778E5AB">
        <w:rPr>
          <w:rFonts w:ascii="Aptos" w:eastAsia="Aptos" w:hAnsi="Aptos" w:cs="Aptos"/>
          <w:b/>
          <w:bCs/>
        </w:rPr>
        <w:t>Responses</w:t>
      </w:r>
    </w:p>
    <w:p w14:paraId="226D0DE5" w14:textId="5AB88352" w:rsidR="49610E50" w:rsidRDefault="49610E50" w:rsidP="1778E5AB">
      <w:pPr>
        <w:spacing w:line="278" w:lineRule="auto"/>
        <w:rPr>
          <w:rFonts w:ascii="Aptos" w:eastAsia="Aptos" w:hAnsi="Aptos" w:cs="Aptos"/>
        </w:rPr>
      </w:pPr>
      <w:r w:rsidRPr="1778E5AB">
        <w:rPr>
          <w:rFonts w:ascii="Aptos" w:eastAsia="Aptos" w:hAnsi="Aptos" w:cs="Aptos"/>
        </w:rPr>
        <w:t>Success (200 OK):</w:t>
      </w:r>
    </w:p>
    <w:p w14:paraId="11B33B93" w14:textId="5E57360A" w:rsidR="49610E50" w:rsidRDefault="49610E50" w:rsidP="1778E5AB">
      <w:pPr>
        <w:spacing w:line="278" w:lineRule="auto"/>
      </w:pPr>
      <w:r w:rsidRPr="1778E5AB">
        <w:rPr>
          <w:rFonts w:ascii="Aptos" w:eastAsia="Aptos" w:hAnsi="Aptos" w:cs="Aptos"/>
        </w:rPr>
        <w:t xml:space="preserve">{ </w:t>
      </w:r>
    </w:p>
    <w:p w14:paraId="256F8D40" w14:textId="04E1A4D8" w:rsidR="49610E50" w:rsidRDefault="49610E50" w:rsidP="1778E5AB">
      <w:pPr>
        <w:spacing w:line="278" w:lineRule="auto"/>
        <w:ind w:left="720"/>
        <w:rPr>
          <w:rFonts w:ascii="Aptos" w:eastAsia="Aptos" w:hAnsi="Aptos" w:cs="Aptos"/>
        </w:rPr>
      </w:pPr>
      <w:r w:rsidRPr="1778E5AB">
        <w:rPr>
          <w:rFonts w:ascii="Aptos" w:eastAsia="Aptos" w:hAnsi="Aptos" w:cs="Aptos"/>
        </w:rPr>
        <w:t xml:space="preserve">"message": "Permission deleted successfully." </w:t>
      </w:r>
    </w:p>
    <w:p w14:paraId="31CE6592" w14:textId="4A00B9C0" w:rsidR="49610E50" w:rsidRDefault="49610E50" w:rsidP="1778E5AB">
      <w:pPr>
        <w:spacing w:line="278" w:lineRule="auto"/>
        <w:rPr>
          <w:rFonts w:ascii="Aptos" w:eastAsia="Aptos" w:hAnsi="Aptos" w:cs="Aptos"/>
        </w:rPr>
      </w:pPr>
      <w:r w:rsidRPr="1778E5AB">
        <w:rPr>
          <w:rFonts w:ascii="Aptos" w:eastAsia="Aptos" w:hAnsi="Aptos" w:cs="Aptos"/>
        </w:rPr>
        <w:t>}</w:t>
      </w:r>
    </w:p>
    <w:p w14:paraId="53CAE44E" w14:textId="0D8B7279" w:rsidR="2BBDDF69" w:rsidRDefault="08ECDB40" w:rsidP="1778E5AB">
      <w:pPr>
        <w:spacing w:line="278" w:lineRule="auto"/>
        <w:ind w:left="720"/>
      </w:pPr>
      <w:r w:rsidRPr="07C6BA8E">
        <w:rPr>
          <w:rFonts w:ascii="Aptos" w:eastAsia="Aptos" w:hAnsi="Aptos" w:cs="Aptos"/>
        </w:rPr>
        <w:t xml:space="preserve">        </w:t>
      </w:r>
      <w:r w:rsidR="2BBDDF69" w:rsidRPr="07C6BA8E">
        <w:rPr>
          <w:rFonts w:ascii="Aptos" w:eastAsia="Aptos" w:hAnsi="Aptos" w:cs="Aptos"/>
        </w:rPr>
        <w:t xml:space="preserve"> </w:t>
      </w:r>
      <w:r w:rsidR="76D6D2AD" w:rsidRPr="07C6BA8E">
        <w:rPr>
          <w:rFonts w:ascii="Aptos" w:eastAsia="Aptos" w:hAnsi="Aptos" w:cs="Aptos"/>
        </w:rPr>
        <w:t xml:space="preserve"> </w:t>
      </w:r>
      <w:r w:rsidR="76D6D2AD">
        <w:t xml:space="preserve">                       </w:t>
      </w:r>
      <w:r w:rsidR="2EAB8CEC">
        <w:t xml:space="preserve"> </w:t>
      </w:r>
    </w:p>
    <w:p w14:paraId="410F5C90" w14:textId="180BBF30" w:rsidR="2BBDDF69" w:rsidRDefault="006336D5" w:rsidP="1778E5AB">
      <w:pPr>
        <w:spacing w:line="278" w:lineRule="auto"/>
      </w:pPr>
      <w:r>
        <w:rPr>
          <w:noProof/>
        </w:rPr>
        <w:lastRenderedPageBreak/>
        <w:drawing>
          <wp:anchor distT="0" distB="0" distL="114300" distR="114300" simplePos="0" relativeHeight="251658241" behindDoc="1" locked="0" layoutInCell="1" allowOverlap="1" wp14:anchorId="03BD68F1" wp14:editId="5E8B2008">
            <wp:simplePos x="0" y="0"/>
            <wp:positionH relativeFrom="column">
              <wp:posOffset>1249680</wp:posOffset>
            </wp:positionH>
            <wp:positionV relativeFrom="paragraph">
              <wp:posOffset>152400</wp:posOffset>
            </wp:positionV>
            <wp:extent cx="3750310" cy="2836545"/>
            <wp:effectExtent l="0" t="0" r="2540" b="1905"/>
            <wp:wrapTight wrapText="bothSides">
              <wp:wrapPolygon edited="0">
                <wp:start x="0" y="0"/>
                <wp:lineTo x="0" y="21469"/>
                <wp:lineTo x="21505" y="21469"/>
                <wp:lineTo x="21505" y="0"/>
                <wp:lineTo x="0" y="0"/>
              </wp:wrapPolygon>
            </wp:wrapTight>
            <wp:docPr id="1892435499" name="Picture 1892435499">
              <a:extLst xmlns:a="http://schemas.openxmlformats.org/drawingml/2006/main">
                <a:ext uri="{FF2B5EF4-FFF2-40B4-BE49-F238E27FC236}">
                  <a16:creationId xmlns:a16="http://schemas.microsoft.com/office/drawing/2014/main" id="{0C84D9AC-5109-4D33-BA16-643421E487E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03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43819B71">
        <w:t xml:space="preserve">                 </w:t>
      </w:r>
    </w:p>
    <w:p w14:paraId="765AACB3" w14:textId="77777777" w:rsidR="006336D5" w:rsidRDefault="006336D5" w:rsidP="1778E5AB">
      <w:pPr>
        <w:spacing w:line="278" w:lineRule="auto"/>
        <w:ind w:left="2880" w:firstLine="720"/>
        <w:rPr>
          <w:rFonts w:ascii="Aptos" w:hAnsi="Aptos" w:cs="Aptos"/>
          <w:sz w:val="20"/>
          <w:szCs w:val="20"/>
        </w:rPr>
      </w:pPr>
    </w:p>
    <w:p w14:paraId="11B956E1" w14:textId="77777777" w:rsidR="006336D5" w:rsidRDefault="006336D5" w:rsidP="1778E5AB">
      <w:pPr>
        <w:spacing w:line="278" w:lineRule="auto"/>
        <w:ind w:left="2880" w:firstLine="720"/>
        <w:rPr>
          <w:rFonts w:ascii="Aptos" w:hAnsi="Aptos" w:cs="Aptos"/>
          <w:sz w:val="20"/>
          <w:szCs w:val="20"/>
        </w:rPr>
      </w:pPr>
    </w:p>
    <w:p w14:paraId="492105C8" w14:textId="77777777" w:rsidR="006336D5" w:rsidRDefault="006336D5" w:rsidP="1778E5AB">
      <w:pPr>
        <w:spacing w:line="278" w:lineRule="auto"/>
        <w:ind w:left="2880" w:firstLine="720"/>
        <w:rPr>
          <w:rFonts w:ascii="Aptos" w:hAnsi="Aptos" w:cs="Aptos"/>
          <w:sz w:val="20"/>
          <w:szCs w:val="20"/>
        </w:rPr>
      </w:pPr>
    </w:p>
    <w:p w14:paraId="595E88FE" w14:textId="77777777" w:rsidR="006336D5" w:rsidRDefault="006336D5" w:rsidP="1778E5AB">
      <w:pPr>
        <w:spacing w:line="278" w:lineRule="auto"/>
        <w:ind w:left="2880" w:firstLine="720"/>
        <w:rPr>
          <w:rFonts w:ascii="Aptos" w:hAnsi="Aptos" w:cs="Aptos"/>
          <w:sz w:val="20"/>
          <w:szCs w:val="20"/>
        </w:rPr>
      </w:pPr>
    </w:p>
    <w:p w14:paraId="795D0F29" w14:textId="77777777" w:rsidR="006336D5" w:rsidRDefault="006336D5" w:rsidP="1778E5AB">
      <w:pPr>
        <w:spacing w:line="278" w:lineRule="auto"/>
        <w:ind w:left="2880" w:firstLine="720"/>
        <w:rPr>
          <w:rFonts w:ascii="Aptos" w:hAnsi="Aptos" w:cs="Aptos"/>
          <w:sz w:val="20"/>
          <w:szCs w:val="20"/>
        </w:rPr>
      </w:pPr>
    </w:p>
    <w:p w14:paraId="767EB612" w14:textId="77777777" w:rsidR="006336D5" w:rsidRDefault="006336D5" w:rsidP="1778E5AB">
      <w:pPr>
        <w:spacing w:line="278" w:lineRule="auto"/>
        <w:ind w:left="2880" w:firstLine="720"/>
        <w:rPr>
          <w:rFonts w:ascii="Aptos" w:hAnsi="Aptos" w:cs="Aptos"/>
          <w:sz w:val="20"/>
          <w:szCs w:val="20"/>
        </w:rPr>
      </w:pPr>
    </w:p>
    <w:p w14:paraId="24718E49" w14:textId="77777777" w:rsidR="006336D5" w:rsidRDefault="006336D5" w:rsidP="1778E5AB">
      <w:pPr>
        <w:spacing w:line="278" w:lineRule="auto"/>
        <w:ind w:left="2880" w:firstLine="720"/>
        <w:rPr>
          <w:rFonts w:ascii="Aptos" w:hAnsi="Aptos" w:cs="Aptos"/>
          <w:sz w:val="20"/>
          <w:szCs w:val="20"/>
        </w:rPr>
      </w:pPr>
    </w:p>
    <w:p w14:paraId="5A2D7AFB" w14:textId="77777777" w:rsidR="006336D5" w:rsidRDefault="006336D5" w:rsidP="1778E5AB">
      <w:pPr>
        <w:spacing w:line="278" w:lineRule="auto"/>
        <w:ind w:left="2880" w:firstLine="720"/>
        <w:rPr>
          <w:rFonts w:ascii="Aptos" w:hAnsi="Aptos" w:cs="Aptos"/>
          <w:sz w:val="20"/>
          <w:szCs w:val="20"/>
        </w:rPr>
      </w:pPr>
    </w:p>
    <w:p w14:paraId="6124393B" w14:textId="77777777" w:rsidR="006336D5" w:rsidRDefault="006336D5" w:rsidP="1778E5AB">
      <w:pPr>
        <w:spacing w:line="278" w:lineRule="auto"/>
        <w:ind w:left="2880" w:firstLine="720"/>
        <w:rPr>
          <w:rFonts w:ascii="Aptos" w:hAnsi="Aptos" w:cs="Aptos"/>
          <w:sz w:val="20"/>
          <w:szCs w:val="20"/>
        </w:rPr>
      </w:pPr>
    </w:p>
    <w:p w14:paraId="34A79E65" w14:textId="77777777" w:rsidR="006336D5" w:rsidRDefault="006336D5" w:rsidP="1778E5AB">
      <w:pPr>
        <w:spacing w:line="278" w:lineRule="auto"/>
        <w:ind w:left="2880" w:firstLine="720"/>
        <w:rPr>
          <w:rFonts w:ascii="Aptos" w:hAnsi="Aptos" w:cs="Aptos"/>
          <w:sz w:val="20"/>
          <w:szCs w:val="20"/>
        </w:rPr>
      </w:pPr>
    </w:p>
    <w:p w14:paraId="1550C8F1" w14:textId="77777777" w:rsidR="006336D5" w:rsidRDefault="006336D5" w:rsidP="1778E5AB">
      <w:pPr>
        <w:spacing w:line="278" w:lineRule="auto"/>
        <w:ind w:left="2880" w:firstLine="720"/>
        <w:rPr>
          <w:rFonts w:ascii="Aptos" w:hAnsi="Aptos" w:cs="Aptos"/>
          <w:sz w:val="20"/>
          <w:szCs w:val="20"/>
        </w:rPr>
      </w:pPr>
    </w:p>
    <w:p w14:paraId="560F6EBE" w14:textId="77777777" w:rsidR="006336D5" w:rsidRDefault="006336D5" w:rsidP="1778E5AB">
      <w:pPr>
        <w:spacing w:line="278" w:lineRule="auto"/>
        <w:ind w:left="2880" w:firstLine="720"/>
        <w:rPr>
          <w:rFonts w:ascii="Aptos" w:hAnsi="Aptos" w:cs="Aptos"/>
          <w:sz w:val="20"/>
          <w:szCs w:val="20"/>
        </w:rPr>
      </w:pPr>
    </w:p>
    <w:p w14:paraId="27AF69EB" w14:textId="77777777" w:rsidR="006336D5" w:rsidRDefault="006336D5" w:rsidP="1778E5AB">
      <w:pPr>
        <w:spacing w:line="278" w:lineRule="auto"/>
        <w:ind w:left="2880" w:firstLine="720"/>
        <w:rPr>
          <w:rFonts w:ascii="Aptos" w:hAnsi="Aptos" w:cs="Aptos"/>
          <w:sz w:val="20"/>
          <w:szCs w:val="20"/>
        </w:rPr>
      </w:pPr>
    </w:p>
    <w:p w14:paraId="1CD9D81B" w14:textId="77777777" w:rsidR="006336D5" w:rsidRDefault="006336D5" w:rsidP="1778E5AB">
      <w:pPr>
        <w:spacing w:line="278" w:lineRule="auto"/>
        <w:ind w:left="2880" w:firstLine="720"/>
        <w:rPr>
          <w:rFonts w:ascii="Aptos" w:hAnsi="Aptos" w:cs="Aptos"/>
          <w:sz w:val="20"/>
          <w:szCs w:val="20"/>
        </w:rPr>
      </w:pPr>
    </w:p>
    <w:p w14:paraId="0FC4C04C" w14:textId="77777777" w:rsidR="006336D5" w:rsidRDefault="006336D5" w:rsidP="1778E5AB">
      <w:pPr>
        <w:spacing w:line="278" w:lineRule="auto"/>
        <w:ind w:left="2880" w:firstLine="720"/>
        <w:rPr>
          <w:rFonts w:ascii="Aptos" w:hAnsi="Aptos" w:cs="Aptos"/>
          <w:sz w:val="20"/>
          <w:szCs w:val="20"/>
        </w:rPr>
      </w:pPr>
    </w:p>
    <w:p w14:paraId="6CBC92E6" w14:textId="77777777" w:rsidR="006336D5" w:rsidRDefault="006336D5" w:rsidP="1778E5AB">
      <w:pPr>
        <w:spacing w:line="278" w:lineRule="auto"/>
        <w:ind w:left="2880" w:firstLine="720"/>
        <w:rPr>
          <w:rFonts w:ascii="Aptos" w:hAnsi="Aptos" w:cs="Aptos"/>
          <w:sz w:val="20"/>
          <w:szCs w:val="20"/>
        </w:rPr>
      </w:pPr>
    </w:p>
    <w:p w14:paraId="4E62EBB9" w14:textId="39A6A073" w:rsidR="2BBDDF69" w:rsidRDefault="43819B71" w:rsidP="1778E5AB">
      <w:pPr>
        <w:spacing w:line="278" w:lineRule="auto"/>
        <w:ind w:left="2880" w:firstLine="720"/>
        <w:rPr>
          <w:rFonts w:ascii="Aptos" w:eastAsia="Aptos" w:hAnsi="Aptos" w:cs="Aptos"/>
          <w:sz w:val="20"/>
          <w:szCs w:val="20"/>
        </w:rPr>
      </w:pPr>
      <w:r w:rsidRPr="1778E5AB">
        <w:rPr>
          <w:rFonts w:ascii="Aptos" w:eastAsia="Aptos" w:hAnsi="Aptos" w:cs="Aptos"/>
          <w:sz w:val="20"/>
          <w:szCs w:val="20"/>
        </w:rPr>
        <w:t>Delete permission testing</w:t>
      </w:r>
    </w:p>
    <w:p w14:paraId="64256E6A" w14:textId="3A0A5E7D" w:rsidR="2BBDDF69" w:rsidRDefault="2BBDDF69" w:rsidP="1778E5AB">
      <w:pPr>
        <w:spacing w:line="278" w:lineRule="auto"/>
      </w:pPr>
    </w:p>
    <w:p w14:paraId="50E59C97" w14:textId="77777777" w:rsidR="006336D5" w:rsidRDefault="006336D5" w:rsidP="1778E5AB">
      <w:pPr>
        <w:pStyle w:val="Heading3"/>
        <w:spacing w:before="281" w:after="281" w:line="278" w:lineRule="auto"/>
        <w:rPr>
          <w:rFonts w:ascii="Aptos" w:eastAsiaTheme="minorEastAsia" w:hAnsi="Aptos" w:cs="Aptos"/>
          <w:b/>
          <w:bCs/>
          <w:lang w:eastAsia="zh-CN"/>
        </w:rPr>
      </w:pPr>
    </w:p>
    <w:p w14:paraId="24A3AF49" w14:textId="7379932B" w:rsidR="2BBDDF69" w:rsidRDefault="43819B71" w:rsidP="1778E5AB">
      <w:pPr>
        <w:pStyle w:val="Heading3"/>
        <w:spacing w:before="281" w:after="281" w:line="278" w:lineRule="auto"/>
        <w:rPr>
          <w:rFonts w:ascii="Aptos" w:eastAsia="Aptos" w:hAnsi="Aptos" w:cs="Aptos"/>
          <w:b/>
          <w:bCs/>
        </w:rPr>
      </w:pPr>
      <w:r w:rsidRPr="1778E5AB">
        <w:rPr>
          <w:rFonts w:ascii="Aptos" w:eastAsia="Aptos" w:hAnsi="Aptos" w:cs="Aptos"/>
          <w:b/>
          <w:bCs/>
        </w:rPr>
        <w:t>Assign permission to the role</w:t>
      </w:r>
    </w:p>
    <w:p w14:paraId="0946D434" w14:textId="628E629B" w:rsidR="2BBDDF69" w:rsidRDefault="43819B71" w:rsidP="006336D5">
      <w:pPr>
        <w:spacing w:before="240"/>
        <w:rPr>
          <w:rFonts w:ascii="Aptos" w:eastAsia="Aptos" w:hAnsi="Aptos" w:cs="Aptos"/>
          <w:b/>
          <w:bCs/>
        </w:rPr>
      </w:pPr>
      <w:r w:rsidRPr="1778E5AB">
        <w:rPr>
          <w:rFonts w:ascii="Aptos" w:eastAsia="Aptos" w:hAnsi="Aptos" w:cs="Aptos"/>
          <w:b/>
          <w:bCs/>
        </w:rPr>
        <w:t>Endpoint</w:t>
      </w:r>
    </w:p>
    <w:p w14:paraId="3C375FC9" w14:textId="71BC7736" w:rsidR="00C20E12" w:rsidRDefault="00C20E12" w:rsidP="00C20E12">
      <w:pPr>
        <w:spacing w:line="278" w:lineRule="auto"/>
        <w:rPr>
          <w:rFonts w:ascii="Aptos" w:hAnsi="Aptos" w:cs="Aptos"/>
        </w:rPr>
      </w:pPr>
      <w:r>
        <w:rPr>
          <w:rFonts w:ascii="Aptos" w:hAnsi="Aptos" w:cs="Aptos" w:hint="eastAsia"/>
        </w:rPr>
        <w:t>POST</w:t>
      </w:r>
      <w:r w:rsidR="43819B71" w:rsidRPr="1778E5AB">
        <w:rPr>
          <w:rFonts w:ascii="Aptos" w:eastAsia="Aptos" w:hAnsi="Aptos" w:cs="Aptos"/>
        </w:rPr>
        <w:t xml:space="preserve">: </w:t>
      </w:r>
      <w:r w:rsidRPr="00C20E12">
        <w:rPr>
          <w:rFonts w:ascii="Aptos" w:eastAsia="Aptos" w:hAnsi="Aptos" w:cs="Aptos"/>
        </w:rPr>
        <w:t>/api/v2/permission/assign</w:t>
      </w:r>
    </w:p>
    <w:p w14:paraId="693CDD15" w14:textId="2CC92905" w:rsidR="2BBDDF69" w:rsidRDefault="43819B71" w:rsidP="00C20E12">
      <w:pPr>
        <w:spacing w:line="278" w:lineRule="auto"/>
      </w:pPr>
      <w:r w:rsidRPr="1778E5AB">
        <w:rPr>
          <w:rFonts w:ascii="Aptos" w:eastAsia="Aptos" w:hAnsi="Aptos" w:cs="Aptos"/>
          <w:b/>
          <w:bCs/>
        </w:rPr>
        <w:t>Request Format</w:t>
      </w:r>
    </w:p>
    <w:p w14:paraId="08F95F04" w14:textId="77777777" w:rsidR="006336D5" w:rsidRDefault="006336D5" w:rsidP="006336D5">
      <w:pPr>
        <w:spacing w:line="278" w:lineRule="auto"/>
      </w:pPr>
      <w:r w:rsidRPr="1778E5AB">
        <w:rPr>
          <w:rFonts w:ascii="Aptos" w:eastAsia="Aptos" w:hAnsi="Aptos" w:cs="Aptos"/>
        </w:rPr>
        <w:t xml:space="preserve">{  </w:t>
      </w:r>
    </w:p>
    <w:p w14:paraId="253F2EC2" w14:textId="77777777" w:rsidR="00585912" w:rsidRDefault="00585912" w:rsidP="006336D5">
      <w:pPr>
        <w:spacing w:line="278" w:lineRule="auto"/>
        <w:ind w:left="720"/>
        <w:rPr>
          <w:rFonts w:ascii="Aptos" w:hAnsi="Aptos" w:cs="Aptos"/>
        </w:rPr>
      </w:pPr>
      <w:r w:rsidRPr="00585912">
        <w:rPr>
          <w:rFonts w:ascii="Aptos" w:eastAsia="Aptos" w:hAnsi="Aptos" w:cs="Aptos"/>
        </w:rPr>
        <w:t>"team_role_id": 5,</w:t>
      </w:r>
    </w:p>
    <w:p w14:paraId="7CB5F414" w14:textId="77777777" w:rsidR="00E27751" w:rsidRDefault="00E27751" w:rsidP="00E27751">
      <w:pPr>
        <w:spacing w:line="278" w:lineRule="auto"/>
        <w:ind w:firstLine="720"/>
        <w:rPr>
          <w:rFonts w:ascii="Aptos" w:hAnsi="Aptos" w:cs="Aptos"/>
        </w:rPr>
      </w:pPr>
      <w:r w:rsidRPr="00E27751">
        <w:rPr>
          <w:rFonts w:ascii="Aptos" w:eastAsia="Aptos" w:hAnsi="Aptos" w:cs="Aptos"/>
        </w:rPr>
        <w:t>"permission_id": 47</w:t>
      </w:r>
      <w:r w:rsidR="006336D5" w:rsidRPr="1778E5AB">
        <w:rPr>
          <w:rFonts w:ascii="Aptos" w:eastAsia="Aptos" w:hAnsi="Aptos" w:cs="Aptos"/>
        </w:rPr>
        <w:t xml:space="preserve"> </w:t>
      </w:r>
    </w:p>
    <w:p w14:paraId="22E8E9F3" w14:textId="75C0B393" w:rsidR="006336D5" w:rsidRDefault="006336D5" w:rsidP="00E27751">
      <w:pPr>
        <w:spacing w:line="278" w:lineRule="auto"/>
      </w:pPr>
      <w:r w:rsidRPr="1778E5AB">
        <w:rPr>
          <w:rFonts w:ascii="Aptos" w:eastAsia="Aptos" w:hAnsi="Aptos" w:cs="Aptos"/>
        </w:rPr>
        <w:t>}</w:t>
      </w:r>
    </w:p>
    <w:p w14:paraId="3D052215" w14:textId="77777777" w:rsidR="006336D5" w:rsidRPr="006336D5" w:rsidRDefault="006336D5" w:rsidP="006336D5">
      <w:pPr>
        <w:spacing w:line="278" w:lineRule="auto"/>
      </w:pPr>
    </w:p>
    <w:p w14:paraId="1E7339E0" w14:textId="4848F003" w:rsidR="2BBDDF69" w:rsidRDefault="43819B71" w:rsidP="00A9026B">
      <w:pPr>
        <w:spacing w:before="240"/>
        <w:rPr>
          <w:rFonts w:ascii="Aptos" w:eastAsia="Aptos" w:hAnsi="Aptos" w:cs="Aptos"/>
          <w:b/>
          <w:bCs/>
        </w:rPr>
      </w:pPr>
      <w:r w:rsidRPr="1778E5AB">
        <w:rPr>
          <w:rFonts w:ascii="Aptos" w:eastAsia="Aptos" w:hAnsi="Aptos" w:cs="Aptos"/>
          <w:b/>
          <w:bCs/>
        </w:rPr>
        <w:t>Responses</w:t>
      </w:r>
    </w:p>
    <w:p w14:paraId="0FF97D82" w14:textId="77777777" w:rsidR="00A9026B" w:rsidRPr="00A9026B" w:rsidRDefault="00A9026B" w:rsidP="1778E5AB">
      <w:pPr>
        <w:spacing w:line="278" w:lineRule="auto"/>
        <w:rPr>
          <w:rFonts w:ascii="Aptos" w:hAnsi="Aptos" w:cs="Aptos"/>
        </w:rPr>
      </w:pPr>
      <w:r w:rsidRPr="00A9026B">
        <w:rPr>
          <w:rFonts w:ascii="Aptos" w:eastAsia="Aptos" w:hAnsi="Aptos" w:cs="Aptos"/>
        </w:rPr>
        <w:t>Success (201 Created):</w:t>
      </w:r>
    </w:p>
    <w:p w14:paraId="1681EF4A" w14:textId="77777777" w:rsidR="00662139" w:rsidRDefault="00A9026B" w:rsidP="00662139">
      <w:pPr>
        <w:spacing w:line="278" w:lineRule="auto"/>
        <w:rPr>
          <w:rFonts w:ascii="Aptos" w:hAnsi="Aptos" w:cs="Aptos"/>
        </w:rPr>
      </w:pPr>
      <w:r w:rsidRPr="07C6BA8E">
        <w:rPr>
          <w:rFonts w:ascii="Aptos" w:eastAsia="Aptos" w:hAnsi="Aptos" w:cs="Aptos"/>
        </w:rPr>
        <w:t>[</w:t>
      </w:r>
      <w:r>
        <w:br/>
      </w:r>
      <w:r w:rsidRPr="07C6BA8E">
        <w:rPr>
          <w:rFonts w:ascii="Aptos" w:eastAsia="Aptos" w:hAnsi="Aptos" w:cs="Aptos"/>
        </w:rPr>
        <w:t xml:space="preserve">     {</w:t>
      </w:r>
      <w:r>
        <w:br/>
      </w:r>
      <w:r w:rsidRPr="07C6BA8E">
        <w:rPr>
          <w:rFonts w:ascii="Aptos" w:eastAsia="Aptos" w:hAnsi="Aptos" w:cs="Aptos"/>
        </w:rPr>
        <w:t xml:space="preserve">         "message": </w:t>
      </w:r>
      <w:r w:rsidR="001A09F5" w:rsidRPr="001A09F5">
        <w:rPr>
          <w:rFonts w:ascii="Aptos" w:eastAsia="Aptos" w:hAnsi="Aptos" w:cs="Aptos"/>
        </w:rPr>
        <w:t>"Permission assigned to team role successfully.",</w:t>
      </w:r>
      <w:r>
        <w:br/>
      </w:r>
      <w:r w:rsidRPr="07C6BA8E">
        <w:rPr>
          <w:rFonts w:ascii="Aptos" w:eastAsia="Aptos" w:hAnsi="Aptos" w:cs="Aptos"/>
        </w:rPr>
        <w:t xml:space="preserve">         </w:t>
      </w:r>
      <w:r w:rsidR="002B0A6A" w:rsidRPr="002B0A6A">
        <w:rPr>
          <w:rFonts w:ascii="Aptos" w:eastAsia="Aptos" w:hAnsi="Aptos" w:cs="Aptos"/>
        </w:rPr>
        <w:t xml:space="preserve">"assignment": </w:t>
      </w:r>
      <w:r w:rsidRPr="07C6BA8E">
        <w:rPr>
          <w:rFonts w:ascii="Aptos" w:eastAsia="Aptos" w:hAnsi="Aptos" w:cs="Aptos"/>
        </w:rPr>
        <w:t>[</w:t>
      </w:r>
      <w:r>
        <w:br/>
      </w:r>
      <w:r w:rsidRPr="07C6BA8E">
        <w:rPr>
          <w:rFonts w:ascii="Aptos" w:eastAsia="Aptos" w:hAnsi="Aptos" w:cs="Aptos"/>
        </w:rPr>
        <w:t xml:space="preserve">             {</w:t>
      </w:r>
      <w:r>
        <w:br/>
      </w:r>
      <w:r w:rsidRPr="07C6BA8E">
        <w:rPr>
          <w:rFonts w:ascii="Aptos" w:eastAsia="Aptos" w:hAnsi="Aptos" w:cs="Aptos"/>
        </w:rPr>
        <w:t xml:space="preserve">                 </w:t>
      </w:r>
      <w:r w:rsidR="00662139" w:rsidRPr="00662139">
        <w:rPr>
          <w:rFonts w:ascii="Aptos" w:eastAsia="Aptos" w:hAnsi="Aptos" w:cs="Aptos"/>
        </w:rPr>
        <w:t xml:space="preserve">"team_role_permission_id": 12, </w:t>
      </w:r>
    </w:p>
    <w:p w14:paraId="70893E22" w14:textId="77777777" w:rsidR="00662139" w:rsidRDefault="00662139" w:rsidP="00662139">
      <w:pPr>
        <w:spacing w:line="278" w:lineRule="auto"/>
        <w:ind w:left="720"/>
        <w:rPr>
          <w:rFonts w:ascii="Aptos" w:hAnsi="Aptos" w:cs="Aptos"/>
        </w:rPr>
      </w:pPr>
      <w:r>
        <w:rPr>
          <w:rFonts w:ascii="Aptos" w:hAnsi="Aptos" w:cs="Aptos" w:hint="eastAsia"/>
        </w:rPr>
        <w:t xml:space="preserve">  </w:t>
      </w:r>
      <w:r w:rsidRPr="00662139">
        <w:rPr>
          <w:rFonts w:ascii="Aptos" w:eastAsia="Aptos" w:hAnsi="Aptos" w:cs="Aptos"/>
        </w:rPr>
        <w:t xml:space="preserve">"team_role_id": 5, </w:t>
      </w:r>
    </w:p>
    <w:p w14:paraId="615A86FD" w14:textId="77777777" w:rsidR="00662139" w:rsidRDefault="00662139" w:rsidP="00662139">
      <w:pPr>
        <w:spacing w:line="278" w:lineRule="auto"/>
        <w:ind w:left="720"/>
        <w:rPr>
          <w:rFonts w:ascii="Aptos" w:hAnsi="Aptos" w:cs="Aptos"/>
        </w:rPr>
      </w:pPr>
      <w:r>
        <w:rPr>
          <w:rFonts w:ascii="Aptos" w:hAnsi="Aptos" w:cs="Aptos" w:hint="eastAsia"/>
        </w:rPr>
        <w:lastRenderedPageBreak/>
        <w:t xml:space="preserve">  </w:t>
      </w:r>
      <w:r w:rsidRPr="00662139">
        <w:rPr>
          <w:rFonts w:ascii="Aptos" w:eastAsia="Aptos" w:hAnsi="Aptos" w:cs="Aptos"/>
        </w:rPr>
        <w:t xml:space="preserve">"permission_id": 47, </w:t>
      </w:r>
    </w:p>
    <w:p w14:paraId="0B9B96A3" w14:textId="1E176F33" w:rsidR="00662139" w:rsidRDefault="00662139" w:rsidP="00662139">
      <w:pPr>
        <w:spacing w:line="278" w:lineRule="auto"/>
        <w:ind w:left="720"/>
        <w:rPr>
          <w:rFonts w:ascii="Aptos" w:hAnsi="Aptos" w:cs="Aptos"/>
        </w:rPr>
      </w:pPr>
      <w:r>
        <w:rPr>
          <w:rFonts w:ascii="Aptos" w:hAnsi="Aptos" w:cs="Aptos" w:hint="eastAsia"/>
        </w:rPr>
        <w:t xml:space="preserve">  </w:t>
      </w:r>
      <w:r w:rsidRPr="00662139">
        <w:rPr>
          <w:rFonts w:ascii="Aptos" w:eastAsia="Aptos" w:hAnsi="Aptos" w:cs="Aptos"/>
        </w:rPr>
        <w:t xml:space="preserve">"createdAt": "2024-09-13T12:10:00Z", </w:t>
      </w:r>
    </w:p>
    <w:p w14:paraId="5B89729D" w14:textId="3897C8AF" w:rsidR="00A9026B" w:rsidRDefault="00662139" w:rsidP="00662139">
      <w:pPr>
        <w:spacing w:line="278" w:lineRule="auto"/>
        <w:ind w:firstLine="720"/>
      </w:pPr>
      <w:r w:rsidRPr="37E82937">
        <w:rPr>
          <w:rFonts w:ascii="Aptos" w:hAnsi="Aptos" w:cs="Aptos"/>
        </w:rPr>
        <w:t xml:space="preserve">   </w:t>
      </w:r>
      <w:r w:rsidRPr="37E82937">
        <w:rPr>
          <w:rFonts w:ascii="Aptos" w:eastAsia="Aptos" w:hAnsi="Aptos" w:cs="Aptos"/>
        </w:rPr>
        <w:t>"updatedAt": "2024-09-13T12:10:00Z"</w:t>
      </w:r>
      <w:r>
        <w:br/>
      </w:r>
      <w:r w:rsidR="00A9026B" w:rsidRPr="37E82937">
        <w:rPr>
          <w:rFonts w:ascii="Aptos" w:eastAsia="Aptos" w:hAnsi="Aptos" w:cs="Aptos"/>
        </w:rPr>
        <w:t xml:space="preserve">  </w:t>
      </w:r>
      <w:r w:rsidRPr="37E82937">
        <w:rPr>
          <w:rFonts w:ascii="Aptos" w:hAnsi="Aptos" w:cs="Aptos"/>
        </w:rPr>
        <w:t xml:space="preserve">           </w:t>
      </w:r>
      <w:r w:rsidR="00A9026B" w:rsidRPr="37E82937">
        <w:rPr>
          <w:rFonts w:ascii="Aptos" w:eastAsia="Aptos" w:hAnsi="Aptos" w:cs="Aptos"/>
        </w:rPr>
        <w:t>},</w:t>
      </w:r>
      <w:r>
        <w:br/>
      </w:r>
      <w:r w:rsidRPr="37E82937">
        <w:rPr>
          <w:rFonts w:ascii="Aptos" w:hAnsi="Aptos" w:cs="Aptos"/>
        </w:rPr>
        <w:t xml:space="preserve">        </w:t>
      </w:r>
      <w:r w:rsidR="00A9026B" w:rsidRPr="37E82937">
        <w:rPr>
          <w:rFonts w:ascii="Aptos" w:eastAsia="Aptos" w:hAnsi="Aptos" w:cs="Aptos"/>
        </w:rPr>
        <w:t>]</w:t>
      </w:r>
      <w:r>
        <w:br/>
      </w:r>
      <w:r w:rsidRPr="37E82937">
        <w:rPr>
          <w:rFonts w:ascii="Aptos" w:hAnsi="Aptos" w:cs="Aptos"/>
        </w:rPr>
        <w:t xml:space="preserve">    </w:t>
      </w:r>
      <w:r w:rsidR="00A9026B" w:rsidRPr="37E82937">
        <w:rPr>
          <w:rFonts w:ascii="Aptos" w:eastAsia="Aptos" w:hAnsi="Aptos" w:cs="Aptos"/>
        </w:rPr>
        <w:t>}</w:t>
      </w:r>
      <w:r>
        <w:br/>
      </w:r>
      <w:r w:rsidR="00A9026B" w:rsidRPr="37E82937">
        <w:rPr>
          <w:rFonts w:ascii="Aptos" w:eastAsia="Aptos" w:hAnsi="Aptos" w:cs="Aptos"/>
        </w:rPr>
        <w:t>]</w:t>
      </w:r>
    </w:p>
    <w:p w14:paraId="77986971" w14:textId="237C2351" w:rsidR="6704B1FC" w:rsidRDefault="6704B1FC" w:rsidP="37E82937">
      <w:pPr>
        <w:spacing w:line="278" w:lineRule="auto"/>
      </w:pPr>
      <w:r>
        <w:rPr>
          <w:noProof/>
        </w:rPr>
        <w:drawing>
          <wp:inline distT="0" distB="0" distL="0" distR="0" wp14:anchorId="3414C724" wp14:editId="370EBD50">
            <wp:extent cx="3676650" cy="2303798"/>
            <wp:effectExtent l="0" t="0" r="0" b="0"/>
            <wp:docPr id="4558177" name="Picture 4558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30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11AF4" w14:textId="4DAB5B1C" w:rsidR="37E82937" w:rsidRDefault="37E82937" w:rsidP="37E82937">
      <w:pPr>
        <w:spacing w:line="278" w:lineRule="auto"/>
        <w:ind w:firstLine="720"/>
        <w:rPr>
          <w:rFonts w:ascii="Aptos" w:eastAsia="Aptos" w:hAnsi="Aptos" w:cs="Aptos"/>
        </w:rPr>
      </w:pPr>
    </w:p>
    <w:p w14:paraId="44F239CD" w14:textId="3A45FC96" w:rsidR="37E82937" w:rsidRDefault="37E82937" w:rsidP="37E82937">
      <w:pPr>
        <w:spacing w:line="278" w:lineRule="auto"/>
        <w:ind w:firstLine="720"/>
        <w:rPr>
          <w:rFonts w:ascii="Aptos" w:eastAsia="Aptos" w:hAnsi="Aptos" w:cs="Aptos"/>
        </w:rPr>
      </w:pPr>
    </w:p>
    <w:p w14:paraId="6F51A215" w14:textId="0B0B0C05" w:rsidR="2BBDDF69" w:rsidRDefault="2BBDDF69" w:rsidP="1778E5AB">
      <w:pPr>
        <w:spacing w:line="278" w:lineRule="auto"/>
      </w:pPr>
    </w:p>
    <w:p w14:paraId="67639EF9" w14:textId="1587A2BE" w:rsidR="2BBDDF69" w:rsidRDefault="6704B1FC" w:rsidP="37E82937">
      <w:pPr>
        <w:pStyle w:val="Heading3"/>
        <w:spacing w:before="281" w:after="281" w:line="278" w:lineRule="auto"/>
        <w:rPr>
          <w:rFonts w:ascii="Aptos" w:eastAsia="Aptos" w:hAnsi="Aptos" w:cs="Aptos"/>
          <w:b/>
          <w:bCs/>
        </w:rPr>
      </w:pPr>
      <w:r w:rsidRPr="37E82937">
        <w:rPr>
          <w:rFonts w:ascii="Aptos" w:eastAsia="Aptos" w:hAnsi="Aptos" w:cs="Aptos"/>
          <w:b/>
          <w:bCs/>
        </w:rPr>
        <w:t>Remove permission from the role</w:t>
      </w:r>
    </w:p>
    <w:p w14:paraId="3F717C98" w14:textId="0E85EDA4" w:rsidR="2BBDDF69" w:rsidRDefault="6704B1FC" w:rsidP="37E82937">
      <w:pPr>
        <w:spacing w:before="240" w:after="240" w:line="278" w:lineRule="auto"/>
      </w:pPr>
      <w:r w:rsidRPr="37E82937">
        <w:rPr>
          <w:rFonts w:ascii="Aptos" w:eastAsia="Aptos" w:hAnsi="Aptos" w:cs="Aptos"/>
          <w:b/>
          <w:bCs/>
        </w:rPr>
        <w:t>Endpoint</w:t>
      </w:r>
    </w:p>
    <w:p w14:paraId="126BAE70" w14:textId="6D207984" w:rsidR="2BBDDF69" w:rsidRDefault="0EA52BA6" w:rsidP="37E82937">
      <w:pPr>
        <w:spacing w:before="240" w:after="240" w:line="278" w:lineRule="auto"/>
        <w:rPr>
          <w:rFonts w:ascii="Aptos" w:eastAsia="Aptos" w:hAnsi="Aptos" w:cs="Aptos"/>
        </w:rPr>
      </w:pPr>
      <w:r w:rsidRPr="37E82937">
        <w:rPr>
          <w:rFonts w:ascii="Aptos" w:eastAsia="Aptos" w:hAnsi="Aptos" w:cs="Aptos"/>
          <w:highlight w:val="lightGray"/>
        </w:rPr>
        <w:t>DELETE</w:t>
      </w:r>
      <w:r w:rsidR="6704B1FC" w:rsidRPr="37E82937">
        <w:rPr>
          <w:rFonts w:ascii="Aptos" w:eastAsia="Aptos" w:hAnsi="Aptos" w:cs="Aptos"/>
        </w:rPr>
        <w:t>/api/multi-tenant/</w:t>
      </w:r>
      <w:r w:rsidR="4B150075" w:rsidRPr="37E82937">
        <w:rPr>
          <w:rFonts w:ascii="Aptos" w:eastAsia="Aptos" w:hAnsi="Aptos" w:cs="Aptos"/>
        </w:rPr>
        <w:t>remove-permissions</w:t>
      </w:r>
    </w:p>
    <w:p w14:paraId="01B9C334" w14:textId="6E3B9ABA" w:rsidR="2BBDDF69" w:rsidRDefault="6704B1FC" w:rsidP="37E82937">
      <w:pPr>
        <w:rPr>
          <w:rFonts w:ascii="Aptos" w:eastAsia="Aptos" w:hAnsi="Aptos" w:cs="Aptos"/>
          <w:b/>
          <w:bCs/>
        </w:rPr>
      </w:pPr>
      <w:r w:rsidRPr="37E82937">
        <w:rPr>
          <w:lang w:val="en-US"/>
        </w:rPr>
        <w:t>Authentication</w:t>
      </w:r>
    </w:p>
    <w:p w14:paraId="7FFE34EC" w14:textId="19A1AA76" w:rsidR="2BBDDF69" w:rsidRDefault="6704B1FC" w:rsidP="37E82937">
      <w:pPr>
        <w:spacing w:before="240" w:after="240" w:line="278" w:lineRule="auto"/>
        <w:rPr>
          <w:rFonts w:ascii="Aptos" w:eastAsia="Aptos" w:hAnsi="Aptos" w:cs="Aptos"/>
        </w:rPr>
      </w:pPr>
      <w:r w:rsidRPr="37E82937">
        <w:rPr>
          <w:rFonts w:ascii="Aptos" w:eastAsia="Aptos" w:hAnsi="Aptos" w:cs="Aptos"/>
          <w:lang w:val="en-US"/>
        </w:rPr>
        <w:t>This endpoint requires authentication. The user's role is used to determine</w:t>
      </w:r>
      <w:r w:rsidR="50EBFAA0" w:rsidRPr="37E82937">
        <w:rPr>
          <w:rFonts w:ascii="Aptos" w:eastAsia="Aptos" w:hAnsi="Aptos" w:cs="Aptos"/>
          <w:lang w:val="en-US"/>
        </w:rPr>
        <w:t xml:space="preserve"> what permissions could be removed.</w:t>
      </w:r>
    </w:p>
    <w:p w14:paraId="1DD32CF2" w14:textId="322F35F9" w:rsidR="2BBDDF69" w:rsidRDefault="6704B1FC" w:rsidP="37E82937">
      <w:pPr>
        <w:spacing w:before="240" w:after="240" w:line="278" w:lineRule="auto"/>
      </w:pPr>
      <w:r w:rsidRPr="37E82937">
        <w:rPr>
          <w:rFonts w:ascii="Aptos" w:eastAsia="Aptos" w:hAnsi="Aptos" w:cs="Aptos"/>
          <w:b/>
          <w:bCs/>
        </w:rPr>
        <w:t>Request Body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040"/>
        <w:gridCol w:w="930"/>
        <w:gridCol w:w="1320"/>
        <w:gridCol w:w="5070"/>
      </w:tblGrid>
      <w:tr w:rsidR="37E82937" w14:paraId="30ABCCCD" w14:textId="77777777" w:rsidTr="37E82937">
        <w:trPr>
          <w:trHeight w:val="300"/>
        </w:trPr>
        <w:tc>
          <w:tcPr>
            <w:tcW w:w="2040" w:type="dxa"/>
          </w:tcPr>
          <w:p w14:paraId="076CEC13" w14:textId="01ABB89A" w:rsidR="37E82937" w:rsidRDefault="37E82937" w:rsidP="37E82937">
            <w:pPr>
              <w:rPr>
                <w:rFonts w:ascii="Aptos" w:eastAsia="Aptos" w:hAnsi="Aptos" w:cs="Aptos"/>
              </w:rPr>
            </w:pPr>
            <w:r w:rsidRPr="37E82937">
              <w:rPr>
                <w:rFonts w:ascii="Aptos" w:eastAsia="Aptos" w:hAnsi="Aptos" w:cs="Aptos"/>
                <w:lang w:val="en-US"/>
              </w:rPr>
              <w:t>Field</w:t>
            </w:r>
          </w:p>
        </w:tc>
        <w:tc>
          <w:tcPr>
            <w:tcW w:w="930" w:type="dxa"/>
          </w:tcPr>
          <w:p w14:paraId="60BF4CD6" w14:textId="713494EF" w:rsidR="37E82937" w:rsidRDefault="37E82937" w:rsidP="37E82937">
            <w:pPr>
              <w:rPr>
                <w:rFonts w:ascii="Aptos" w:eastAsia="Aptos" w:hAnsi="Aptos" w:cs="Aptos"/>
              </w:rPr>
            </w:pPr>
            <w:r w:rsidRPr="37E82937">
              <w:rPr>
                <w:rFonts w:ascii="Aptos" w:eastAsia="Aptos" w:hAnsi="Aptos" w:cs="Aptos"/>
                <w:lang w:val="en-US"/>
              </w:rPr>
              <w:t>Type</w:t>
            </w:r>
          </w:p>
        </w:tc>
        <w:tc>
          <w:tcPr>
            <w:tcW w:w="1320" w:type="dxa"/>
          </w:tcPr>
          <w:p w14:paraId="5F163D69" w14:textId="0E10227C" w:rsidR="37E82937" w:rsidRDefault="37E82937" w:rsidP="37E82937">
            <w:pPr>
              <w:rPr>
                <w:rFonts w:ascii="Aptos" w:eastAsia="Aptos" w:hAnsi="Aptos" w:cs="Aptos"/>
              </w:rPr>
            </w:pPr>
            <w:r w:rsidRPr="37E82937">
              <w:rPr>
                <w:rFonts w:ascii="Aptos" w:eastAsia="Aptos" w:hAnsi="Aptos" w:cs="Aptos"/>
                <w:lang w:val="en-US"/>
              </w:rPr>
              <w:t>Required</w:t>
            </w:r>
          </w:p>
        </w:tc>
        <w:tc>
          <w:tcPr>
            <w:tcW w:w="5070" w:type="dxa"/>
          </w:tcPr>
          <w:p w14:paraId="41378B7C" w14:textId="6E8C58A4" w:rsidR="37E82937" w:rsidRDefault="37E82937" w:rsidP="37E82937">
            <w:pPr>
              <w:rPr>
                <w:rFonts w:ascii="Aptos" w:eastAsia="Aptos" w:hAnsi="Aptos" w:cs="Aptos"/>
              </w:rPr>
            </w:pPr>
            <w:r w:rsidRPr="37E82937">
              <w:rPr>
                <w:rFonts w:ascii="Aptos" w:eastAsia="Aptos" w:hAnsi="Aptos" w:cs="Aptos"/>
                <w:lang w:val="en-US"/>
              </w:rPr>
              <w:t>Description</w:t>
            </w:r>
          </w:p>
        </w:tc>
      </w:tr>
      <w:tr w:rsidR="37E82937" w14:paraId="464CE956" w14:textId="77777777" w:rsidTr="37E82937">
        <w:trPr>
          <w:trHeight w:val="300"/>
        </w:trPr>
        <w:tc>
          <w:tcPr>
            <w:tcW w:w="2040" w:type="dxa"/>
          </w:tcPr>
          <w:p w14:paraId="589C8A22" w14:textId="5D2B024C" w:rsidR="37E82937" w:rsidRDefault="37E82937" w:rsidP="37E82937">
            <w:pPr>
              <w:rPr>
                <w:rFonts w:ascii="Aptos" w:eastAsia="Aptos" w:hAnsi="Aptos" w:cs="Aptos"/>
              </w:rPr>
            </w:pPr>
            <w:r w:rsidRPr="37E82937">
              <w:rPr>
                <w:rFonts w:ascii="Aptos" w:eastAsia="Aptos" w:hAnsi="Aptos" w:cs="Aptos"/>
                <w:lang w:val="en-US"/>
              </w:rPr>
              <w:t>team</w:t>
            </w:r>
            <w:r w:rsidR="2EFF2ED6" w:rsidRPr="37E82937">
              <w:rPr>
                <w:rFonts w:ascii="Aptos" w:eastAsia="Aptos" w:hAnsi="Aptos" w:cs="Aptos"/>
                <w:lang w:val="en-US"/>
              </w:rPr>
              <w:t>RoleID</w:t>
            </w:r>
          </w:p>
        </w:tc>
        <w:tc>
          <w:tcPr>
            <w:tcW w:w="930" w:type="dxa"/>
          </w:tcPr>
          <w:p w14:paraId="7D918E34" w14:textId="49755D34" w:rsidR="16A723ED" w:rsidRDefault="16A723ED" w:rsidP="37E82937">
            <w:pPr>
              <w:spacing w:line="279" w:lineRule="auto"/>
            </w:pPr>
            <w:r w:rsidRPr="37E82937">
              <w:rPr>
                <w:rFonts w:ascii="Aptos" w:eastAsia="Aptos" w:hAnsi="Aptos" w:cs="Aptos"/>
                <w:lang w:val="en-US"/>
              </w:rPr>
              <w:t>int</w:t>
            </w:r>
          </w:p>
        </w:tc>
        <w:tc>
          <w:tcPr>
            <w:tcW w:w="1320" w:type="dxa"/>
          </w:tcPr>
          <w:p w14:paraId="34197215" w14:textId="4009F473" w:rsidR="37E82937" w:rsidRDefault="37E82937" w:rsidP="37E82937">
            <w:pPr>
              <w:rPr>
                <w:rFonts w:ascii="Aptos" w:eastAsia="Aptos" w:hAnsi="Aptos" w:cs="Aptos"/>
              </w:rPr>
            </w:pPr>
            <w:r w:rsidRPr="37E82937">
              <w:rPr>
                <w:rFonts w:ascii="Aptos" w:eastAsia="Aptos" w:hAnsi="Aptos" w:cs="Aptos"/>
                <w:lang w:val="en-US"/>
              </w:rPr>
              <w:t>Yes</w:t>
            </w:r>
          </w:p>
        </w:tc>
        <w:tc>
          <w:tcPr>
            <w:tcW w:w="5070" w:type="dxa"/>
          </w:tcPr>
          <w:p w14:paraId="7D47409C" w14:textId="68F4DC53" w:rsidR="37E82937" w:rsidRDefault="37E82937" w:rsidP="37E82937">
            <w:pPr>
              <w:rPr>
                <w:rFonts w:ascii="Aptos" w:eastAsia="Aptos" w:hAnsi="Aptos" w:cs="Aptos"/>
              </w:rPr>
            </w:pPr>
            <w:r w:rsidRPr="37E82937">
              <w:rPr>
                <w:rFonts w:ascii="Aptos" w:eastAsia="Aptos" w:hAnsi="Aptos" w:cs="Aptos"/>
                <w:lang w:val="en-US"/>
              </w:rPr>
              <w:t xml:space="preserve">The </w:t>
            </w:r>
            <w:r w:rsidR="1D3762A8" w:rsidRPr="37E82937">
              <w:rPr>
                <w:rFonts w:ascii="Aptos" w:eastAsia="Aptos" w:hAnsi="Aptos" w:cs="Aptos"/>
                <w:lang w:val="en-US"/>
              </w:rPr>
              <w:t>team role id of this user</w:t>
            </w:r>
          </w:p>
        </w:tc>
      </w:tr>
      <w:tr w:rsidR="37E82937" w14:paraId="59358FC2" w14:textId="77777777" w:rsidTr="37E82937">
        <w:trPr>
          <w:trHeight w:val="300"/>
        </w:trPr>
        <w:tc>
          <w:tcPr>
            <w:tcW w:w="2040" w:type="dxa"/>
          </w:tcPr>
          <w:p w14:paraId="399044A9" w14:textId="32F2EFFA" w:rsidR="1DC3B3FF" w:rsidRDefault="1DC3B3FF" w:rsidP="37E82937">
            <w:pPr>
              <w:spacing w:line="279" w:lineRule="auto"/>
              <w:rPr>
                <w:rFonts w:ascii="Aptos" w:eastAsia="Aptos" w:hAnsi="Aptos" w:cs="Aptos"/>
              </w:rPr>
            </w:pPr>
            <w:r w:rsidRPr="37E82937">
              <w:rPr>
                <w:rFonts w:ascii="Aptos" w:eastAsia="Aptos" w:hAnsi="Aptos" w:cs="Aptos"/>
                <w:lang w:val="en-US"/>
              </w:rPr>
              <w:t>permisssionIDs</w:t>
            </w:r>
          </w:p>
        </w:tc>
        <w:tc>
          <w:tcPr>
            <w:tcW w:w="930" w:type="dxa"/>
          </w:tcPr>
          <w:p w14:paraId="52D57ADB" w14:textId="1245D0AB" w:rsidR="780D3543" w:rsidRDefault="780D3543" w:rsidP="37E82937">
            <w:pPr>
              <w:spacing w:line="279" w:lineRule="auto"/>
            </w:pPr>
            <w:r w:rsidRPr="37E82937">
              <w:rPr>
                <w:rFonts w:ascii="Aptos" w:eastAsia="Aptos" w:hAnsi="Aptos" w:cs="Aptos"/>
                <w:lang w:val="en-US"/>
              </w:rPr>
              <w:t>int</w:t>
            </w:r>
          </w:p>
        </w:tc>
        <w:tc>
          <w:tcPr>
            <w:tcW w:w="1320" w:type="dxa"/>
          </w:tcPr>
          <w:p w14:paraId="5972D665" w14:textId="0CE99080" w:rsidR="37E82937" w:rsidRDefault="37E82937" w:rsidP="37E82937">
            <w:pPr>
              <w:rPr>
                <w:rFonts w:ascii="Aptos" w:eastAsia="Aptos" w:hAnsi="Aptos" w:cs="Aptos"/>
              </w:rPr>
            </w:pPr>
            <w:r w:rsidRPr="37E82937">
              <w:rPr>
                <w:rFonts w:ascii="Aptos" w:eastAsia="Aptos" w:hAnsi="Aptos" w:cs="Aptos"/>
                <w:lang w:val="en-US"/>
              </w:rPr>
              <w:t>Yes</w:t>
            </w:r>
          </w:p>
        </w:tc>
        <w:tc>
          <w:tcPr>
            <w:tcW w:w="5070" w:type="dxa"/>
          </w:tcPr>
          <w:p w14:paraId="5EF1F9B4" w14:textId="47B7A72D" w:rsidR="6A7B9E6B" w:rsidRDefault="6A7B9E6B" w:rsidP="37E82937">
            <w:pPr>
              <w:spacing w:line="279" w:lineRule="auto"/>
            </w:pPr>
            <w:r w:rsidRPr="37E82937">
              <w:rPr>
                <w:rFonts w:ascii="Aptos" w:eastAsia="Aptos" w:hAnsi="Aptos" w:cs="Aptos"/>
                <w:lang w:val="en-US"/>
              </w:rPr>
              <w:t>The permissions to be removed</w:t>
            </w:r>
          </w:p>
        </w:tc>
      </w:tr>
    </w:tbl>
    <w:p w14:paraId="3C35823D" w14:textId="3D52D765" w:rsidR="2BBDDF69" w:rsidRDefault="77822922" w:rsidP="37E82937">
      <w:pPr>
        <w:spacing w:before="240" w:after="240" w:line="278" w:lineRule="auto"/>
        <w:rPr>
          <w:rFonts w:ascii="Aptos" w:eastAsia="Aptos" w:hAnsi="Aptos" w:cs="Aptos"/>
        </w:rPr>
      </w:pPr>
      <w:r w:rsidRPr="37E82937">
        <w:rPr>
          <w:rFonts w:ascii="Aptos" w:eastAsia="Aptos" w:hAnsi="Aptos" w:cs="Aptos"/>
          <w:b/>
          <w:bCs/>
        </w:rPr>
        <w:t>Example Value</w:t>
      </w:r>
    </w:p>
    <w:p w14:paraId="6784C90D" w14:textId="6568D4F2" w:rsidR="2BBDDF69" w:rsidRDefault="75AC7767" w:rsidP="37E82937">
      <w:pPr>
        <w:shd w:val="clear" w:color="auto" w:fill="FFFFFF" w:themeFill="background1"/>
        <w:spacing w:line="270" w:lineRule="auto"/>
      </w:pP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lastRenderedPageBreak/>
        <w:t>{</w:t>
      </w:r>
    </w:p>
    <w:p w14:paraId="37684163" w14:textId="6EF1353B" w:rsidR="2BBDDF69" w:rsidRDefault="75AC7767" w:rsidP="37E82937">
      <w:pPr>
        <w:shd w:val="clear" w:color="auto" w:fill="FFFFFF" w:themeFill="background1"/>
        <w:spacing w:line="270" w:lineRule="auto"/>
      </w:pPr>
      <w:r w:rsidRPr="37E82937">
        <w:rPr>
          <w:rFonts w:ascii="Monaco" w:eastAsia="Monaco" w:hAnsi="Monaco" w:cs="Monaco"/>
          <w:color w:val="A31515"/>
          <w:sz w:val="18"/>
          <w:szCs w:val="18"/>
          <w:lang w:val="en-US"/>
        </w:rPr>
        <w:t>"teamRoleID"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 xml:space="preserve">: </w:t>
      </w:r>
      <w:r w:rsidRPr="37E82937">
        <w:rPr>
          <w:rFonts w:ascii="Monaco" w:eastAsia="Monaco" w:hAnsi="Monaco" w:cs="Monaco"/>
          <w:color w:val="098658"/>
          <w:sz w:val="18"/>
          <w:szCs w:val="18"/>
          <w:lang w:val="en-US"/>
        </w:rPr>
        <w:t>1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>,</w:t>
      </w:r>
    </w:p>
    <w:p w14:paraId="5274FD5F" w14:textId="2AF678E1" w:rsidR="2BBDDF69" w:rsidRDefault="75AC7767" w:rsidP="37E82937">
      <w:pPr>
        <w:shd w:val="clear" w:color="auto" w:fill="FFFFFF" w:themeFill="background1"/>
        <w:spacing w:line="270" w:lineRule="auto"/>
      </w:pPr>
      <w:r w:rsidRPr="37E82937">
        <w:rPr>
          <w:rFonts w:ascii="Monaco" w:eastAsia="Monaco" w:hAnsi="Monaco" w:cs="Monaco"/>
          <w:color w:val="A31515"/>
          <w:sz w:val="18"/>
          <w:szCs w:val="18"/>
          <w:lang w:val="en-US"/>
        </w:rPr>
        <w:t>"permissionIDs"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>: [</w:t>
      </w:r>
      <w:r w:rsidRPr="37E82937">
        <w:rPr>
          <w:rFonts w:ascii="Monaco" w:eastAsia="Monaco" w:hAnsi="Monaco" w:cs="Monaco"/>
          <w:color w:val="098658"/>
          <w:sz w:val="18"/>
          <w:szCs w:val="18"/>
          <w:lang w:val="en-US"/>
        </w:rPr>
        <w:t>1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 xml:space="preserve">, </w:t>
      </w:r>
      <w:r w:rsidRPr="37E82937">
        <w:rPr>
          <w:rFonts w:ascii="Monaco" w:eastAsia="Monaco" w:hAnsi="Monaco" w:cs="Monaco"/>
          <w:color w:val="098658"/>
          <w:sz w:val="18"/>
          <w:szCs w:val="18"/>
          <w:lang w:val="en-US"/>
        </w:rPr>
        <w:t>2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 xml:space="preserve">, </w:t>
      </w:r>
      <w:r w:rsidRPr="37E82937">
        <w:rPr>
          <w:rFonts w:ascii="Monaco" w:eastAsia="Monaco" w:hAnsi="Monaco" w:cs="Monaco"/>
          <w:color w:val="098658"/>
          <w:sz w:val="18"/>
          <w:szCs w:val="18"/>
          <w:lang w:val="en-US"/>
        </w:rPr>
        <w:t>3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 xml:space="preserve">, </w:t>
      </w:r>
      <w:r w:rsidRPr="37E82937">
        <w:rPr>
          <w:rFonts w:ascii="Monaco" w:eastAsia="Monaco" w:hAnsi="Monaco" w:cs="Monaco"/>
          <w:color w:val="098658"/>
          <w:sz w:val="18"/>
          <w:szCs w:val="18"/>
          <w:lang w:val="en-US"/>
        </w:rPr>
        <w:t>4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>]</w:t>
      </w:r>
    </w:p>
    <w:p w14:paraId="2391579B" w14:textId="619AE088" w:rsidR="2BBDDF69" w:rsidRDefault="75AC7767" w:rsidP="37E82937">
      <w:pPr>
        <w:shd w:val="clear" w:color="auto" w:fill="FFFFFF" w:themeFill="background1"/>
        <w:spacing w:line="270" w:lineRule="auto"/>
      </w:pP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>}</w:t>
      </w:r>
    </w:p>
    <w:p w14:paraId="17FE1F34" w14:textId="72E07009" w:rsidR="2BBDDF69" w:rsidRDefault="2BBDDF69" w:rsidP="37E82937">
      <w:pPr>
        <w:shd w:val="clear" w:color="auto" w:fill="FFFFFF" w:themeFill="background1"/>
        <w:spacing w:line="270" w:lineRule="auto"/>
      </w:pPr>
    </w:p>
    <w:p w14:paraId="200DC036" w14:textId="4DD602BB" w:rsidR="2BBDDF69" w:rsidRDefault="2BBDDF69" w:rsidP="37E82937">
      <w:pPr>
        <w:shd w:val="clear" w:color="auto" w:fill="FFFFFF" w:themeFill="background1"/>
        <w:spacing w:line="270" w:lineRule="auto"/>
        <w:rPr>
          <w:rFonts w:ascii="Monaco" w:eastAsia="Monaco" w:hAnsi="Monaco" w:cs="Monaco"/>
          <w:color w:val="000000" w:themeColor="text1"/>
          <w:sz w:val="18"/>
          <w:szCs w:val="18"/>
        </w:rPr>
      </w:pPr>
    </w:p>
    <w:p w14:paraId="28FFABDF" w14:textId="1FB40705" w:rsidR="2BBDDF69" w:rsidRDefault="2BBDDF69" w:rsidP="37E82937">
      <w:pPr>
        <w:spacing w:before="240" w:after="240"/>
      </w:pPr>
    </w:p>
    <w:p w14:paraId="50CEF5CA" w14:textId="30ED91EA" w:rsidR="2BBDDF69" w:rsidRDefault="77822922" w:rsidP="37E82937">
      <w:pPr>
        <w:spacing w:before="240" w:after="240" w:line="278" w:lineRule="auto"/>
      </w:pPr>
      <w:r w:rsidRPr="37E82937">
        <w:rPr>
          <w:rFonts w:ascii="Aptos" w:eastAsia="Aptos" w:hAnsi="Aptos" w:cs="Aptos"/>
          <w:b/>
          <w:bCs/>
        </w:rPr>
        <w:t>Responses</w:t>
      </w:r>
    </w:p>
    <w:p w14:paraId="18C27EAC" w14:textId="1F43E627" w:rsidR="2BBDDF69" w:rsidRDefault="77822922" w:rsidP="37E82937">
      <w:pPr>
        <w:spacing w:before="240" w:after="240" w:line="278" w:lineRule="auto"/>
        <w:rPr>
          <w:rFonts w:ascii="Aptos" w:eastAsia="Aptos" w:hAnsi="Aptos" w:cs="Aptos"/>
          <w:b/>
          <w:bCs/>
        </w:rPr>
      </w:pPr>
      <w:r w:rsidRPr="37E82937">
        <w:rPr>
          <w:rFonts w:ascii="Aptos" w:eastAsia="Aptos" w:hAnsi="Aptos" w:cs="Aptos"/>
          <w:b/>
          <w:bCs/>
        </w:rPr>
        <w:t>Success Response: 20</w:t>
      </w:r>
      <w:r w:rsidR="4DCCFB6C" w:rsidRPr="37E82937">
        <w:rPr>
          <w:rFonts w:ascii="Aptos" w:eastAsia="Aptos" w:hAnsi="Aptos" w:cs="Aptos"/>
          <w:b/>
          <w:bCs/>
        </w:rPr>
        <w:t>0</w:t>
      </w:r>
      <w:r w:rsidRPr="37E82937">
        <w:rPr>
          <w:rFonts w:ascii="Aptos" w:eastAsia="Aptos" w:hAnsi="Aptos" w:cs="Aptos"/>
          <w:b/>
          <w:bCs/>
        </w:rPr>
        <w:t xml:space="preserve"> </w:t>
      </w:r>
      <w:r w:rsidR="69D80A35" w:rsidRPr="37E82937">
        <w:rPr>
          <w:rFonts w:ascii="Aptos" w:eastAsia="Aptos" w:hAnsi="Aptos" w:cs="Aptos"/>
          <w:b/>
          <w:bCs/>
        </w:rPr>
        <w:t xml:space="preserve">OK   </w:t>
      </w:r>
    </w:p>
    <w:p w14:paraId="16969734" w14:textId="13F88BEA" w:rsidR="2BBDDF69" w:rsidRDefault="69D80A35" w:rsidP="37E82937">
      <w:pPr>
        <w:shd w:val="clear" w:color="auto" w:fill="FFFFFF" w:themeFill="background1"/>
        <w:spacing w:line="270" w:lineRule="auto"/>
      </w:pP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>{</w:t>
      </w:r>
    </w:p>
    <w:p w14:paraId="1149992C" w14:textId="6CF0AC08" w:rsidR="2BBDDF69" w:rsidRDefault="69D80A35" w:rsidP="37E82937">
      <w:pPr>
        <w:shd w:val="clear" w:color="auto" w:fill="FFFFFF" w:themeFill="background1"/>
        <w:spacing w:line="270" w:lineRule="auto"/>
      </w:pPr>
      <w:r w:rsidRPr="37E82937">
        <w:rPr>
          <w:rFonts w:ascii="Monaco" w:eastAsia="Monaco" w:hAnsi="Monaco" w:cs="Monaco"/>
          <w:color w:val="A31515"/>
          <w:sz w:val="18"/>
          <w:szCs w:val="18"/>
          <w:lang w:val="en-US"/>
        </w:rPr>
        <w:t>"success"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 xml:space="preserve">: </w:t>
      </w:r>
      <w:r w:rsidRPr="37E82937">
        <w:rPr>
          <w:rFonts w:ascii="Monaco" w:eastAsia="Monaco" w:hAnsi="Monaco" w:cs="Monaco"/>
          <w:b/>
          <w:bCs/>
          <w:color w:val="0451A5"/>
          <w:sz w:val="18"/>
          <w:szCs w:val="18"/>
          <w:lang w:val="en-US"/>
        </w:rPr>
        <w:t>true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>,</w:t>
      </w:r>
    </w:p>
    <w:p w14:paraId="76457117" w14:textId="0F65DC13" w:rsidR="2BBDDF69" w:rsidRDefault="69D80A35" w:rsidP="37E82937">
      <w:pPr>
        <w:shd w:val="clear" w:color="auto" w:fill="FFFFFF" w:themeFill="background1"/>
        <w:spacing w:line="270" w:lineRule="auto"/>
      </w:pPr>
      <w:r w:rsidRPr="37E82937">
        <w:rPr>
          <w:rFonts w:ascii="Monaco" w:eastAsia="Monaco" w:hAnsi="Monaco" w:cs="Monaco"/>
          <w:color w:val="A31515"/>
          <w:sz w:val="18"/>
          <w:szCs w:val="18"/>
          <w:lang w:val="en-US"/>
        </w:rPr>
        <w:t>"message"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 xml:space="preserve">: </w:t>
      </w:r>
      <w:r w:rsidRPr="37E82937">
        <w:rPr>
          <w:rFonts w:ascii="Monaco" w:eastAsia="Monaco" w:hAnsi="Monaco" w:cs="Monaco"/>
          <w:color w:val="0451A5"/>
          <w:sz w:val="18"/>
          <w:szCs w:val="18"/>
          <w:lang w:val="en-US"/>
        </w:rPr>
        <w:t>"4 permissions removed successfully"</w:t>
      </w:r>
    </w:p>
    <w:p w14:paraId="4A9C6D26" w14:textId="6BFFFCA8" w:rsidR="2BBDDF69" w:rsidRDefault="69D80A35" w:rsidP="37E82937">
      <w:pPr>
        <w:shd w:val="clear" w:color="auto" w:fill="FFFFFF" w:themeFill="background1"/>
        <w:spacing w:line="270" w:lineRule="auto"/>
      </w:pP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>}</w:t>
      </w:r>
    </w:p>
    <w:p w14:paraId="7EA3E73A" w14:textId="31D78F48" w:rsidR="2BBDDF69" w:rsidRDefault="2BBDDF69" w:rsidP="37E82937">
      <w:pPr>
        <w:spacing w:line="278" w:lineRule="auto"/>
        <w:rPr>
          <w:rFonts w:ascii="Aptos" w:eastAsia="Aptos" w:hAnsi="Aptos" w:cs="Aptos"/>
        </w:rPr>
      </w:pPr>
    </w:p>
    <w:p w14:paraId="71E18D4B" w14:textId="3D999341" w:rsidR="2BBDDF69" w:rsidRDefault="77822922" w:rsidP="37E82937">
      <w:pPr>
        <w:shd w:val="clear" w:color="auto" w:fill="FFFFFF" w:themeFill="background1"/>
        <w:spacing w:line="270" w:lineRule="auto"/>
        <w:rPr>
          <w:rFonts w:ascii="Aptos" w:eastAsia="Aptos" w:hAnsi="Aptos" w:cs="Aptos"/>
        </w:rPr>
      </w:pPr>
      <w:r w:rsidRPr="37E82937">
        <w:rPr>
          <w:b/>
          <w:bCs/>
        </w:rPr>
        <w:t>Error Response: 500 Internal Server Error</w:t>
      </w:r>
      <w:r w:rsidR="2BBDDF69">
        <w:br/>
      </w:r>
      <w:r w:rsidR="45EDE13A"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>{</w:t>
      </w:r>
    </w:p>
    <w:p w14:paraId="20E6ECF0" w14:textId="2072E04E" w:rsidR="2BBDDF69" w:rsidRDefault="45EDE13A" w:rsidP="37E82937">
      <w:pPr>
        <w:shd w:val="clear" w:color="auto" w:fill="FFFFFF" w:themeFill="background1"/>
        <w:spacing w:line="270" w:lineRule="auto"/>
      </w:pPr>
      <w:r w:rsidRPr="37E82937">
        <w:rPr>
          <w:rFonts w:ascii="Monaco" w:eastAsia="Monaco" w:hAnsi="Monaco" w:cs="Monaco"/>
          <w:color w:val="A31515"/>
          <w:sz w:val="18"/>
          <w:szCs w:val="18"/>
          <w:lang w:val="en-US"/>
        </w:rPr>
        <w:t>"success"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 xml:space="preserve">: </w:t>
      </w:r>
      <w:r w:rsidRPr="37E82937">
        <w:rPr>
          <w:rFonts w:ascii="Monaco" w:eastAsia="Monaco" w:hAnsi="Monaco" w:cs="Monaco"/>
          <w:b/>
          <w:bCs/>
          <w:color w:val="0451A5"/>
          <w:sz w:val="18"/>
          <w:szCs w:val="18"/>
          <w:lang w:val="en-US"/>
        </w:rPr>
        <w:t>false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>,</w:t>
      </w:r>
    </w:p>
    <w:p w14:paraId="38859B32" w14:textId="7DE9376C" w:rsidR="2BBDDF69" w:rsidRDefault="45EDE13A" w:rsidP="37E82937">
      <w:pPr>
        <w:shd w:val="clear" w:color="auto" w:fill="FFFFFF" w:themeFill="background1"/>
        <w:spacing w:line="270" w:lineRule="auto"/>
      </w:pPr>
      <w:r w:rsidRPr="37E82937">
        <w:rPr>
          <w:rFonts w:ascii="Monaco" w:eastAsia="Monaco" w:hAnsi="Monaco" w:cs="Monaco"/>
          <w:color w:val="A31515"/>
          <w:sz w:val="18"/>
          <w:szCs w:val="18"/>
          <w:lang w:val="en-US"/>
        </w:rPr>
        <w:t>"message"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 xml:space="preserve">: </w:t>
      </w:r>
      <w:r w:rsidRPr="37E82937">
        <w:rPr>
          <w:rFonts w:ascii="Monaco" w:eastAsia="Monaco" w:hAnsi="Monaco" w:cs="Monaco"/>
          <w:color w:val="0451A5"/>
          <w:sz w:val="18"/>
          <w:szCs w:val="18"/>
          <w:lang w:val="en-US"/>
        </w:rPr>
        <w:t>"Internal server error"</w:t>
      </w:r>
    </w:p>
    <w:p w14:paraId="40392187" w14:textId="2594267A" w:rsidR="2BBDDF69" w:rsidRDefault="45EDE13A" w:rsidP="37E82937">
      <w:pPr>
        <w:shd w:val="clear" w:color="auto" w:fill="FFFFFF" w:themeFill="background1"/>
        <w:spacing w:line="270" w:lineRule="auto"/>
      </w:pP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>}</w:t>
      </w:r>
    </w:p>
    <w:p w14:paraId="10E046FA" w14:textId="7828CF58" w:rsidR="2BBDDF69" w:rsidRDefault="2BBDDF69" w:rsidP="37E82937">
      <w:pPr>
        <w:shd w:val="clear" w:color="auto" w:fill="FFFFFF" w:themeFill="background1"/>
        <w:spacing w:line="270" w:lineRule="auto"/>
      </w:pPr>
      <w:r>
        <w:br/>
      </w:r>
      <w:r w:rsidR="5F4C2681">
        <w:rPr>
          <w:noProof/>
        </w:rPr>
        <w:drawing>
          <wp:inline distT="0" distB="0" distL="0" distR="0" wp14:anchorId="30AE85AF" wp14:editId="26FC45CE">
            <wp:extent cx="4293449" cy="2676525"/>
            <wp:effectExtent l="0" t="0" r="0" b="0"/>
            <wp:docPr id="1717391107" name="Picture 1717391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3449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53A49" w14:textId="0F055FCB" w:rsidR="2BBDDF69" w:rsidRDefault="2BBDDF69" w:rsidP="1778E5AB">
      <w:pPr>
        <w:spacing w:line="278" w:lineRule="auto"/>
      </w:pPr>
    </w:p>
    <w:p w14:paraId="48B6946E" w14:textId="02693F2A" w:rsidR="2BBDDF69" w:rsidRDefault="2BBDDF69" w:rsidP="1778E5AB">
      <w:pPr>
        <w:spacing w:line="278" w:lineRule="auto"/>
      </w:pPr>
    </w:p>
    <w:p w14:paraId="6B779BD6" w14:textId="2657DEC5" w:rsidR="2BBDDF69" w:rsidRDefault="2BBDDF69" w:rsidP="1778E5AB">
      <w:pPr>
        <w:spacing w:line="278" w:lineRule="auto"/>
      </w:pPr>
    </w:p>
    <w:p w14:paraId="16769592" w14:textId="30B5D39A" w:rsidR="0081753C" w:rsidRPr="0081753C" w:rsidRDefault="0081753C" w:rsidP="0081753C">
      <w:pPr>
        <w:pStyle w:val="Heading3"/>
        <w:spacing w:before="281" w:after="281" w:line="278" w:lineRule="auto"/>
        <w:rPr>
          <w:rFonts w:ascii="Aptos" w:eastAsia="Aptos" w:hAnsi="Aptos" w:cs="Aptos"/>
          <w:b/>
          <w:bCs/>
        </w:rPr>
      </w:pPr>
      <w:r w:rsidRPr="0081753C">
        <w:rPr>
          <w:b/>
          <w:bCs/>
        </w:rPr>
        <w:lastRenderedPageBreak/>
        <w:t>Invitation</w:t>
      </w:r>
      <w:r w:rsidR="009920C2">
        <w:rPr>
          <w:b/>
          <w:bCs/>
        </w:rPr>
        <w:t xml:space="preserve"> Email Services</w:t>
      </w:r>
    </w:p>
    <w:p w14:paraId="5E54B24B" w14:textId="77777777" w:rsidR="0081753C" w:rsidRDefault="0081753C" w:rsidP="0081753C">
      <w:pPr>
        <w:spacing w:before="240" w:after="240" w:line="278" w:lineRule="auto"/>
      </w:pPr>
      <w:r w:rsidRPr="37E82937">
        <w:rPr>
          <w:rFonts w:ascii="Aptos" w:eastAsia="Aptos" w:hAnsi="Aptos" w:cs="Aptos"/>
          <w:b/>
          <w:bCs/>
        </w:rPr>
        <w:t>Endpoint</w:t>
      </w:r>
    </w:p>
    <w:p w14:paraId="4EF731EE" w14:textId="77777777" w:rsidR="00522C18" w:rsidRDefault="00522C18" w:rsidP="0081753C">
      <w:pPr>
        <w:spacing w:before="240" w:after="240" w:line="278" w:lineRule="auto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Send Invitation:</w:t>
      </w:r>
    </w:p>
    <w:p w14:paraId="58FE433D" w14:textId="37526A29" w:rsidR="00522C18" w:rsidRPr="00522C18" w:rsidRDefault="004722BD" w:rsidP="0081753C">
      <w:pPr>
        <w:rPr>
          <w:rFonts w:asciiTheme="minorHAnsi" w:hAnsiTheme="minorHAnsi" w:cstheme="minorBidi"/>
        </w:rPr>
      </w:pPr>
      <w:r>
        <w:rPr>
          <w:rFonts w:asciiTheme="minorHAnsi" w:hAnsiTheme="minorHAnsi" w:cstheme="minorBidi" w:hint="eastAsia"/>
        </w:rPr>
        <w:t>POST</w:t>
      </w:r>
      <w:r>
        <w:rPr>
          <w:rFonts w:asciiTheme="minorHAnsi" w:hAnsiTheme="minorHAnsi" w:cstheme="minorBidi"/>
          <w:lang w:val="en-US"/>
        </w:rPr>
        <w:t xml:space="preserve"> </w:t>
      </w:r>
      <w:r w:rsidR="00522C18" w:rsidRPr="00522C18">
        <w:rPr>
          <w:rFonts w:asciiTheme="minorHAnsi" w:hAnsiTheme="minorHAnsi" w:cstheme="minorBidi"/>
        </w:rPr>
        <w:t>/api/invitations/send</w:t>
      </w:r>
    </w:p>
    <w:p w14:paraId="6C01BC37" w14:textId="69EA34F3" w:rsidR="0081753C" w:rsidRDefault="0081753C" w:rsidP="0081753C">
      <w:pPr>
        <w:rPr>
          <w:rFonts w:ascii="Aptos" w:eastAsia="Aptos" w:hAnsi="Aptos" w:cs="Aptos"/>
          <w:b/>
          <w:bCs/>
        </w:rPr>
      </w:pPr>
      <w:r w:rsidRPr="37E82937">
        <w:rPr>
          <w:lang w:val="en-US"/>
        </w:rPr>
        <w:t>Authentication</w:t>
      </w:r>
    </w:p>
    <w:p w14:paraId="199E6E76" w14:textId="4B6BCFA9" w:rsidR="0081753C" w:rsidRDefault="0081753C" w:rsidP="0081753C">
      <w:pPr>
        <w:spacing w:before="240" w:after="240" w:line="278" w:lineRule="auto"/>
        <w:rPr>
          <w:rFonts w:ascii="Aptos" w:eastAsia="Aptos" w:hAnsi="Aptos" w:cs="Aptos"/>
        </w:rPr>
      </w:pPr>
      <w:r w:rsidRPr="37E82937">
        <w:rPr>
          <w:rFonts w:ascii="Aptos" w:eastAsia="Aptos" w:hAnsi="Aptos" w:cs="Aptos"/>
          <w:lang w:val="en-US"/>
        </w:rPr>
        <w:t xml:space="preserve">This endpoint requires authentication. The user's role is used to determine </w:t>
      </w:r>
      <w:r w:rsidR="00E80B62">
        <w:rPr>
          <w:rFonts w:ascii="Aptos" w:eastAsia="Aptos" w:hAnsi="Aptos" w:cs="Aptos"/>
        </w:rPr>
        <w:t>which team role id</w:t>
      </w:r>
      <w:r w:rsidRPr="37E82937">
        <w:rPr>
          <w:rFonts w:ascii="Aptos" w:eastAsia="Aptos" w:hAnsi="Aptos" w:cs="Aptos"/>
          <w:lang w:val="en-US"/>
        </w:rPr>
        <w:t xml:space="preserve"> could be </w:t>
      </w:r>
      <w:r w:rsidR="00E80B62">
        <w:rPr>
          <w:rFonts w:ascii="Aptos" w:eastAsia="Aptos" w:hAnsi="Aptos" w:cs="Aptos"/>
        </w:rPr>
        <w:t>used for invitation</w:t>
      </w:r>
      <w:r w:rsidRPr="37E82937">
        <w:rPr>
          <w:rFonts w:ascii="Aptos" w:eastAsia="Aptos" w:hAnsi="Aptos" w:cs="Aptos"/>
          <w:lang w:val="en-US"/>
        </w:rPr>
        <w:t>.</w:t>
      </w:r>
    </w:p>
    <w:p w14:paraId="6E006EAB" w14:textId="77777777" w:rsidR="0081753C" w:rsidRDefault="0081753C" w:rsidP="0081753C">
      <w:pPr>
        <w:spacing w:before="240" w:after="240" w:line="278" w:lineRule="auto"/>
      </w:pPr>
      <w:r w:rsidRPr="37E82937">
        <w:rPr>
          <w:rFonts w:ascii="Aptos" w:eastAsia="Aptos" w:hAnsi="Aptos" w:cs="Aptos"/>
          <w:b/>
          <w:bCs/>
        </w:rPr>
        <w:t>Request Body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040"/>
        <w:gridCol w:w="930"/>
        <w:gridCol w:w="1320"/>
        <w:gridCol w:w="5070"/>
      </w:tblGrid>
      <w:tr w:rsidR="0081753C" w14:paraId="1F684098" w14:textId="77777777" w:rsidTr="00227D99">
        <w:trPr>
          <w:trHeight w:val="300"/>
        </w:trPr>
        <w:tc>
          <w:tcPr>
            <w:tcW w:w="2040" w:type="dxa"/>
          </w:tcPr>
          <w:p w14:paraId="21A2931B" w14:textId="77777777" w:rsidR="0081753C" w:rsidRDefault="0081753C" w:rsidP="00227D99">
            <w:pPr>
              <w:rPr>
                <w:rFonts w:ascii="Aptos" w:eastAsia="Aptos" w:hAnsi="Aptos" w:cs="Aptos"/>
              </w:rPr>
            </w:pPr>
            <w:r w:rsidRPr="37E82937">
              <w:rPr>
                <w:rFonts w:ascii="Aptos" w:eastAsia="Aptos" w:hAnsi="Aptos" w:cs="Aptos"/>
                <w:lang w:val="en-US"/>
              </w:rPr>
              <w:t>Field</w:t>
            </w:r>
          </w:p>
        </w:tc>
        <w:tc>
          <w:tcPr>
            <w:tcW w:w="930" w:type="dxa"/>
          </w:tcPr>
          <w:p w14:paraId="74F22562" w14:textId="77777777" w:rsidR="0081753C" w:rsidRDefault="0081753C" w:rsidP="00227D99">
            <w:pPr>
              <w:rPr>
                <w:rFonts w:ascii="Aptos" w:eastAsia="Aptos" w:hAnsi="Aptos" w:cs="Aptos"/>
              </w:rPr>
            </w:pPr>
            <w:r w:rsidRPr="37E82937">
              <w:rPr>
                <w:rFonts w:ascii="Aptos" w:eastAsia="Aptos" w:hAnsi="Aptos" w:cs="Aptos"/>
                <w:lang w:val="en-US"/>
              </w:rPr>
              <w:t>Type</w:t>
            </w:r>
          </w:p>
        </w:tc>
        <w:tc>
          <w:tcPr>
            <w:tcW w:w="1320" w:type="dxa"/>
          </w:tcPr>
          <w:p w14:paraId="089111BF" w14:textId="77777777" w:rsidR="0081753C" w:rsidRDefault="0081753C" w:rsidP="00227D99">
            <w:pPr>
              <w:rPr>
                <w:rFonts w:ascii="Aptos" w:eastAsia="Aptos" w:hAnsi="Aptos" w:cs="Aptos"/>
              </w:rPr>
            </w:pPr>
            <w:r w:rsidRPr="37E82937">
              <w:rPr>
                <w:rFonts w:ascii="Aptos" w:eastAsia="Aptos" w:hAnsi="Aptos" w:cs="Aptos"/>
                <w:lang w:val="en-US"/>
              </w:rPr>
              <w:t>Required</w:t>
            </w:r>
          </w:p>
        </w:tc>
        <w:tc>
          <w:tcPr>
            <w:tcW w:w="5070" w:type="dxa"/>
          </w:tcPr>
          <w:p w14:paraId="40628A81" w14:textId="77777777" w:rsidR="0081753C" w:rsidRDefault="0081753C" w:rsidP="00227D99">
            <w:pPr>
              <w:rPr>
                <w:rFonts w:ascii="Aptos" w:eastAsia="Aptos" w:hAnsi="Aptos" w:cs="Aptos"/>
              </w:rPr>
            </w:pPr>
            <w:r w:rsidRPr="37E82937">
              <w:rPr>
                <w:rFonts w:ascii="Aptos" w:eastAsia="Aptos" w:hAnsi="Aptos" w:cs="Aptos"/>
                <w:lang w:val="en-US"/>
              </w:rPr>
              <w:t>Description</w:t>
            </w:r>
          </w:p>
        </w:tc>
      </w:tr>
      <w:tr w:rsidR="0081753C" w14:paraId="4CA8AAC3" w14:textId="77777777" w:rsidTr="00227D99">
        <w:trPr>
          <w:trHeight w:val="300"/>
        </w:trPr>
        <w:tc>
          <w:tcPr>
            <w:tcW w:w="2040" w:type="dxa"/>
          </w:tcPr>
          <w:p w14:paraId="7D82D6DD" w14:textId="7D4CB069" w:rsidR="0081753C" w:rsidRDefault="00371AE0" w:rsidP="00227D99">
            <w:pPr>
              <w:rPr>
                <w:rFonts w:ascii="Aptos" w:eastAsia="Aptos" w:hAnsi="Aptos" w:cs="Aptos"/>
              </w:rPr>
            </w:pPr>
            <w:r>
              <w:rPr>
                <w:rFonts w:ascii="Aptos" w:eastAsia="Aptos" w:hAnsi="Aptos" w:cs="Aptos"/>
              </w:rPr>
              <w:t>email</w:t>
            </w:r>
          </w:p>
        </w:tc>
        <w:tc>
          <w:tcPr>
            <w:tcW w:w="930" w:type="dxa"/>
          </w:tcPr>
          <w:p w14:paraId="1F79DFB6" w14:textId="16F35A66" w:rsidR="0081753C" w:rsidRDefault="00B86ABB" w:rsidP="00227D99">
            <w:pPr>
              <w:spacing w:line="279" w:lineRule="auto"/>
            </w:pPr>
            <w:r>
              <w:rPr>
                <w:rFonts w:ascii="Aptos" w:eastAsia="Aptos" w:hAnsi="Aptos" w:cs="Aptos"/>
              </w:rPr>
              <w:t>string</w:t>
            </w:r>
          </w:p>
        </w:tc>
        <w:tc>
          <w:tcPr>
            <w:tcW w:w="1320" w:type="dxa"/>
          </w:tcPr>
          <w:p w14:paraId="21881386" w14:textId="77777777" w:rsidR="0081753C" w:rsidRDefault="0081753C" w:rsidP="00227D99">
            <w:pPr>
              <w:rPr>
                <w:rFonts w:ascii="Aptos" w:eastAsia="Aptos" w:hAnsi="Aptos" w:cs="Aptos"/>
              </w:rPr>
            </w:pPr>
            <w:r w:rsidRPr="37E82937">
              <w:rPr>
                <w:rFonts w:ascii="Aptos" w:eastAsia="Aptos" w:hAnsi="Aptos" w:cs="Aptos"/>
                <w:lang w:val="en-US"/>
              </w:rPr>
              <w:t>Yes</w:t>
            </w:r>
          </w:p>
        </w:tc>
        <w:tc>
          <w:tcPr>
            <w:tcW w:w="5070" w:type="dxa"/>
          </w:tcPr>
          <w:p w14:paraId="7C61BD50" w14:textId="476544F1" w:rsidR="0081753C" w:rsidRDefault="0081753C" w:rsidP="00227D99">
            <w:pPr>
              <w:rPr>
                <w:rFonts w:ascii="Aptos" w:eastAsia="Aptos" w:hAnsi="Aptos" w:cs="Aptos"/>
              </w:rPr>
            </w:pPr>
            <w:r w:rsidRPr="37E82937">
              <w:rPr>
                <w:rFonts w:ascii="Aptos" w:eastAsia="Aptos" w:hAnsi="Aptos" w:cs="Aptos"/>
                <w:lang w:val="en-US"/>
              </w:rPr>
              <w:t xml:space="preserve">The </w:t>
            </w:r>
            <w:r w:rsidR="00A74BF6">
              <w:rPr>
                <w:rFonts w:ascii="Aptos" w:eastAsia="Aptos" w:hAnsi="Aptos" w:cs="Aptos"/>
              </w:rPr>
              <w:t>email address for the invited user</w:t>
            </w:r>
          </w:p>
        </w:tc>
      </w:tr>
      <w:tr w:rsidR="0081753C" w14:paraId="746857B6" w14:textId="77777777" w:rsidTr="00227D99">
        <w:trPr>
          <w:trHeight w:val="300"/>
        </w:trPr>
        <w:tc>
          <w:tcPr>
            <w:tcW w:w="2040" w:type="dxa"/>
          </w:tcPr>
          <w:p w14:paraId="7DABC8B0" w14:textId="05022813" w:rsidR="0081753C" w:rsidRDefault="00371AE0" w:rsidP="00227D99">
            <w:pPr>
              <w:spacing w:line="279" w:lineRule="auto"/>
              <w:rPr>
                <w:rFonts w:ascii="Aptos" w:eastAsia="Aptos" w:hAnsi="Aptos" w:cs="Aptos"/>
              </w:rPr>
            </w:pPr>
            <w:r w:rsidRPr="37E82937">
              <w:rPr>
                <w:rFonts w:ascii="Aptos" w:eastAsia="Aptos" w:hAnsi="Aptos" w:cs="Aptos"/>
                <w:lang w:val="en-US"/>
              </w:rPr>
              <w:t>teamRoleID</w:t>
            </w:r>
          </w:p>
        </w:tc>
        <w:tc>
          <w:tcPr>
            <w:tcW w:w="930" w:type="dxa"/>
          </w:tcPr>
          <w:p w14:paraId="423EFD93" w14:textId="77777777" w:rsidR="0081753C" w:rsidRDefault="0081753C" w:rsidP="00227D99">
            <w:pPr>
              <w:spacing w:line="279" w:lineRule="auto"/>
            </w:pPr>
            <w:r w:rsidRPr="37E82937">
              <w:rPr>
                <w:rFonts w:ascii="Aptos" w:eastAsia="Aptos" w:hAnsi="Aptos" w:cs="Aptos"/>
                <w:lang w:val="en-US"/>
              </w:rPr>
              <w:t>int</w:t>
            </w:r>
          </w:p>
        </w:tc>
        <w:tc>
          <w:tcPr>
            <w:tcW w:w="1320" w:type="dxa"/>
          </w:tcPr>
          <w:p w14:paraId="0592D0FD" w14:textId="77777777" w:rsidR="0081753C" w:rsidRDefault="0081753C" w:rsidP="00227D99">
            <w:pPr>
              <w:rPr>
                <w:rFonts w:ascii="Aptos" w:eastAsia="Aptos" w:hAnsi="Aptos" w:cs="Aptos"/>
              </w:rPr>
            </w:pPr>
            <w:r w:rsidRPr="37E82937">
              <w:rPr>
                <w:rFonts w:ascii="Aptos" w:eastAsia="Aptos" w:hAnsi="Aptos" w:cs="Aptos"/>
                <w:lang w:val="en-US"/>
              </w:rPr>
              <w:t>Yes</w:t>
            </w:r>
          </w:p>
        </w:tc>
        <w:tc>
          <w:tcPr>
            <w:tcW w:w="5070" w:type="dxa"/>
          </w:tcPr>
          <w:p w14:paraId="6C68328E" w14:textId="6857E562" w:rsidR="0081753C" w:rsidRDefault="00371AE0" w:rsidP="00227D99">
            <w:pPr>
              <w:spacing w:line="279" w:lineRule="auto"/>
            </w:pPr>
            <w:r w:rsidRPr="37E82937">
              <w:rPr>
                <w:rFonts w:ascii="Aptos" w:eastAsia="Aptos" w:hAnsi="Aptos" w:cs="Aptos"/>
                <w:lang w:val="en-US"/>
              </w:rPr>
              <w:t>The team role id of this user</w:t>
            </w:r>
          </w:p>
        </w:tc>
      </w:tr>
    </w:tbl>
    <w:p w14:paraId="61F9D122" w14:textId="77777777" w:rsidR="0081753C" w:rsidRDefault="0081753C" w:rsidP="0081753C">
      <w:pPr>
        <w:spacing w:before="240" w:after="240" w:line="278" w:lineRule="auto"/>
        <w:rPr>
          <w:rFonts w:ascii="Aptos" w:eastAsia="Aptos" w:hAnsi="Aptos" w:cs="Aptos"/>
        </w:rPr>
      </w:pPr>
      <w:r w:rsidRPr="37E82937">
        <w:rPr>
          <w:rFonts w:ascii="Aptos" w:eastAsia="Aptos" w:hAnsi="Aptos" w:cs="Aptos"/>
          <w:b/>
          <w:bCs/>
        </w:rPr>
        <w:t>Example Value</w:t>
      </w:r>
    </w:p>
    <w:p w14:paraId="33837845" w14:textId="77777777" w:rsidR="00BD34CB" w:rsidRDefault="00BD34CB" w:rsidP="00BD34CB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BD34CB">
        <w:rPr>
          <w:rFonts w:ascii="Monaco" w:hAnsi="Monaco"/>
          <w:color w:val="000000"/>
          <w:sz w:val="18"/>
          <w:szCs w:val="18"/>
        </w:rPr>
        <w:t xml:space="preserve">{ </w:t>
      </w:r>
    </w:p>
    <w:p w14:paraId="63BA9EC5" w14:textId="20ECB25E" w:rsidR="00BD34CB" w:rsidRPr="00BD34CB" w:rsidRDefault="00BD34CB" w:rsidP="00BD34CB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BD34CB">
        <w:rPr>
          <w:rFonts w:ascii="Monaco" w:hAnsi="Monaco"/>
          <w:color w:val="A31515"/>
          <w:sz w:val="18"/>
          <w:szCs w:val="18"/>
        </w:rPr>
        <w:t>"email"</w:t>
      </w:r>
      <w:r w:rsidRPr="00BD34CB">
        <w:rPr>
          <w:rFonts w:ascii="Monaco" w:hAnsi="Monaco"/>
          <w:color w:val="000000"/>
          <w:sz w:val="18"/>
          <w:szCs w:val="18"/>
        </w:rPr>
        <w:t xml:space="preserve">: </w:t>
      </w:r>
      <w:r w:rsidRPr="00BD34CB">
        <w:rPr>
          <w:rFonts w:ascii="Monaco" w:hAnsi="Monaco"/>
          <w:color w:val="0451A5"/>
          <w:sz w:val="18"/>
          <w:szCs w:val="18"/>
        </w:rPr>
        <w:t>"true-ly@hotmail.com"</w:t>
      </w:r>
      <w:r w:rsidRPr="00BD34CB">
        <w:rPr>
          <w:rFonts w:ascii="Monaco" w:hAnsi="Monaco"/>
          <w:color w:val="000000"/>
          <w:sz w:val="18"/>
          <w:szCs w:val="18"/>
        </w:rPr>
        <w:t xml:space="preserve">, </w:t>
      </w:r>
    </w:p>
    <w:p w14:paraId="0969C6FC" w14:textId="77777777" w:rsidR="00BD34CB" w:rsidRPr="00BD34CB" w:rsidRDefault="00BD34CB" w:rsidP="00BD34CB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BD34CB">
        <w:rPr>
          <w:rFonts w:ascii="Monaco" w:hAnsi="Monaco"/>
          <w:color w:val="A31515"/>
          <w:sz w:val="18"/>
          <w:szCs w:val="18"/>
        </w:rPr>
        <w:t>"team_role_id"</w:t>
      </w:r>
      <w:r w:rsidRPr="00BD34CB">
        <w:rPr>
          <w:rFonts w:ascii="Monaco" w:hAnsi="Monaco"/>
          <w:color w:val="000000"/>
          <w:sz w:val="18"/>
          <w:szCs w:val="18"/>
        </w:rPr>
        <w:t xml:space="preserve">: </w:t>
      </w:r>
      <w:r w:rsidRPr="00BD34CB">
        <w:rPr>
          <w:rFonts w:ascii="Monaco" w:hAnsi="Monaco"/>
          <w:color w:val="098658"/>
          <w:sz w:val="18"/>
          <w:szCs w:val="18"/>
        </w:rPr>
        <w:t>82</w:t>
      </w:r>
    </w:p>
    <w:p w14:paraId="3A0355BD" w14:textId="77777777" w:rsidR="00BD34CB" w:rsidRPr="00BD34CB" w:rsidRDefault="00BD34CB" w:rsidP="00BD34CB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BD34CB">
        <w:rPr>
          <w:rFonts w:ascii="Monaco" w:hAnsi="Monaco"/>
          <w:color w:val="000000"/>
          <w:sz w:val="18"/>
          <w:szCs w:val="18"/>
        </w:rPr>
        <w:t>}</w:t>
      </w:r>
    </w:p>
    <w:p w14:paraId="7B3E297E" w14:textId="77777777" w:rsidR="0081753C" w:rsidRDefault="0081753C" w:rsidP="0081753C">
      <w:pPr>
        <w:shd w:val="clear" w:color="auto" w:fill="FFFFFF" w:themeFill="background1"/>
        <w:spacing w:line="270" w:lineRule="auto"/>
      </w:pPr>
    </w:p>
    <w:p w14:paraId="1ACACACD" w14:textId="77777777" w:rsidR="0081753C" w:rsidRDefault="0081753C" w:rsidP="0081753C">
      <w:pPr>
        <w:shd w:val="clear" w:color="auto" w:fill="FFFFFF" w:themeFill="background1"/>
        <w:spacing w:line="270" w:lineRule="auto"/>
        <w:rPr>
          <w:rFonts w:ascii="Monaco" w:eastAsia="Monaco" w:hAnsi="Monaco" w:cs="Monaco"/>
          <w:color w:val="000000" w:themeColor="text1"/>
          <w:sz w:val="18"/>
          <w:szCs w:val="18"/>
        </w:rPr>
      </w:pPr>
    </w:p>
    <w:p w14:paraId="70D2CFE5" w14:textId="77777777" w:rsidR="0081753C" w:rsidRDefault="0081753C" w:rsidP="0081753C">
      <w:pPr>
        <w:spacing w:before="240" w:after="240"/>
      </w:pPr>
    </w:p>
    <w:p w14:paraId="627E7196" w14:textId="77777777" w:rsidR="0081753C" w:rsidRDefault="0081753C" w:rsidP="0081753C">
      <w:pPr>
        <w:spacing w:before="240" w:after="240" w:line="278" w:lineRule="auto"/>
      </w:pPr>
      <w:r w:rsidRPr="37E82937">
        <w:rPr>
          <w:rFonts w:ascii="Aptos" w:eastAsia="Aptos" w:hAnsi="Aptos" w:cs="Aptos"/>
          <w:b/>
          <w:bCs/>
        </w:rPr>
        <w:t>Responses</w:t>
      </w:r>
    </w:p>
    <w:p w14:paraId="27D868D3" w14:textId="77777777" w:rsidR="0081753C" w:rsidRDefault="0081753C" w:rsidP="0081753C">
      <w:pPr>
        <w:spacing w:before="240" w:after="240" w:line="278" w:lineRule="auto"/>
        <w:rPr>
          <w:rFonts w:ascii="Aptos" w:eastAsia="Aptos" w:hAnsi="Aptos" w:cs="Aptos"/>
          <w:b/>
          <w:bCs/>
        </w:rPr>
      </w:pPr>
      <w:r w:rsidRPr="37E82937">
        <w:rPr>
          <w:rFonts w:ascii="Aptos" w:eastAsia="Aptos" w:hAnsi="Aptos" w:cs="Aptos"/>
          <w:b/>
          <w:bCs/>
        </w:rPr>
        <w:t xml:space="preserve">Success Response: 200 OK   </w:t>
      </w:r>
    </w:p>
    <w:p w14:paraId="65228E00" w14:textId="77777777" w:rsidR="00C14232" w:rsidRPr="00C14232" w:rsidRDefault="00C14232" w:rsidP="00C14232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C14232">
        <w:rPr>
          <w:rFonts w:ascii="Monaco" w:hAnsi="Monaco"/>
          <w:color w:val="000000"/>
          <w:sz w:val="18"/>
          <w:szCs w:val="18"/>
        </w:rPr>
        <w:t>{</w:t>
      </w:r>
    </w:p>
    <w:p w14:paraId="79AE7083" w14:textId="77777777" w:rsidR="00C14232" w:rsidRPr="00C14232" w:rsidRDefault="00C14232" w:rsidP="00C14232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C14232">
        <w:rPr>
          <w:rFonts w:ascii="Monaco" w:hAnsi="Monaco"/>
          <w:color w:val="000000"/>
          <w:sz w:val="18"/>
          <w:szCs w:val="18"/>
        </w:rPr>
        <w:t xml:space="preserve">    </w:t>
      </w:r>
      <w:r w:rsidRPr="00C14232">
        <w:rPr>
          <w:rFonts w:ascii="Monaco" w:hAnsi="Monaco"/>
          <w:color w:val="A31515"/>
          <w:sz w:val="18"/>
          <w:szCs w:val="18"/>
        </w:rPr>
        <w:t>"message"</w:t>
      </w:r>
      <w:r w:rsidRPr="00C14232">
        <w:rPr>
          <w:rFonts w:ascii="Monaco" w:hAnsi="Monaco"/>
          <w:color w:val="000000"/>
          <w:sz w:val="18"/>
          <w:szCs w:val="18"/>
        </w:rPr>
        <w:t xml:space="preserve">: </w:t>
      </w:r>
      <w:r w:rsidRPr="00C14232">
        <w:rPr>
          <w:rFonts w:ascii="Monaco" w:hAnsi="Monaco"/>
          <w:color w:val="0451A5"/>
          <w:sz w:val="18"/>
          <w:szCs w:val="18"/>
        </w:rPr>
        <w:t>"Invitation sent successfully."</w:t>
      </w:r>
    </w:p>
    <w:p w14:paraId="341F3B9D" w14:textId="77777777" w:rsidR="00C14232" w:rsidRPr="00C14232" w:rsidRDefault="00C14232" w:rsidP="00C14232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C14232">
        <w:rPr>
          <w:rFonts w:ascii="Monaco" w:hAnsi="Monaco"/>
          <w:color w:val="000000"/>
          <w:sz w:val="18"/>
          <w:szCs w:val="18"/>
        </w:rPr>
        <w:t>}</w:t>
      </w:r>
    </w:p>
    <w:p w14:paraId="2CE09F57" w14:textId="77777777" w:rsidR="0081753C" w:rsidRDefault="0081753C" w:rsidP="0081753C">
      <w:pPr>
        <w:spacing w:line="278" w:lineRule="auto"/>
        <w:rPr>
          <w:rFonts w:ascii="Aptos" w:eastAsia="Aptos" w:hAnsi="Aptos" w:cs="Aptos"/>
        </w:rPr>
      </w:pPr>
    </w:p>
    <w:p w14:paraId="404DA8FE" w14:textId="77777777" w:rsidR="0081753C" w:rsidRDefault="0081753C" w:rsidP="0081753C">
      <w:pPr>
        <w:shd w:val="clear" w:color="auto" w:fill="FFFFFF" w:themeFill="background1"/>
        <w:spacing w:line="270" w:lineRule="auto"/>
        <w:rPr>
          <w:rFonts w:ascii="Aptos" w:eastAsia="Aptos" w:hAnsi="Aptos" w:cs="Aptos"/>
        </w:rPr>
      </w:pPr>
      <w:r w:rsidRPr="37E82937">
        <w:rPr>
          <w:b/>
          <w:bCs/>
        </w:rPr>
        <w:t>Error Response: 500 Internal Server Error</w:t>
      </w:r>
      <w:r>
        <w:br/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>{</w:t>
      </w:r>
    </w:p>
    <w:p w14:paraId="351676AA" w14:textId="77777777" w:rsidR="0081753C" w:rsidRDefault="0081753C" w:rsidP="0081753C">
      <w:pPr>
        <w:shd w:val="clear" w:color="auto" w:fill="FFFFFF" w:themeFill="background1"/>
        <w:spacing w:line="270" w:lineRule="auto"/>
      </w:pPr>
      <w:r w:rsidRPr="37E82937">
        <w:rPr>
          <w:rFonts w:ascii="Monaco" w:eastAsia="Monaco" w:hAnsi="Monaco" w:cs="Monaco"/>
          <w:color w:val="A31515"/>
          <w:sz w:val="18"/>
          <w:szCs w:val="18"/>
          <w:lang w:val="en-US"/>
        </w:rPr>
        <w:t>"message"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 xml:space="preserve">: </w:t>
      </w:r>
      <w:r w:rsidRPr="37E82937">
        <w:rPr>
          <w:rFonts w:ascii="Monaco" w:eastAsia="Monaco" w:hAnsi="Monaco" w:cs="Monaco"/>
          <w:color w:val="0451A5"/>
          <w:sz w:val="18"/>
          <w:szCs w:val="18"/>
          <w:lang w:val="en-US"/>
        </w:rPr>
        <w:t>"Internal server error"</w:t>
      </w:r>
    </w:p>
    <w:p w14:paraId="39D332CC" w14:textId="77777777" w:rsidR="0081753C" w:rsidRDefault="0081753C" w:rsidP="0081753C">
      <w:pPr>
        <w:shd w:val="clear" w:color="auto" w:fill="FFFFFF" w:themeFill="background1"/>
        <w:spacing w:line="270" w:lineRule="auto"/>
      </w:pP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>}</w:t>
      </w:r>
    </w:p>
    <w:p w14:paraId="76508A2F" w14:textId="0009883B" w:rsidR="0081753C" w:rsidRDefault="0081753C" w:rsidP="0081753C">
      <w:pPr>
        <w:shd w:val="clear" w:color="auto" w:fill="FFFFFF" w:themeFill="background1"/>
        <w:spacing w:line="270" w:lineRule="auto"/>
      </w:pPr>
      <w:r>
        <w:lastRenderedPageBreak/>
        <w:br/>
      </w:r>
      <w:r w:rsidR="00C4517A">
        <w:rPr>
          <w:noProof/>
        </w:rPr>
        <w:drawing>
          <wp:inline distT="0" distB="0" distL="0" distR="0" wp14:anchorId="08BBE7AC" wp14:editId="250BE281">
            <wp:extent cx="5943600" cy="3612515"/>
            <wp:effectExtent l="0" t="0" r="0" b="0"/>
            <wp:docPr id="14615126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512642" name="Picture 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21142" w14:textId="77777777" w:rsidR="0081753C" w:rsidRDefault="0081753C" w:rsidP="0081753C">
      <w:pPr>
        <w:spacing w:line="278" w:lineRule="auto"/>
      </w:pPr>
    </w:p>
    <w:p w14:paraId="4B75282E" w14:textId="37ECBEE9" w:rsidR="2BBDDF69" w:rsidRDefault="2BBDDF69" w:rsidP="1778E5AB">
      <w:pPr>
        <w:spacing w:line="278" w:lineRule="auto"/>
      </w:pPr>
    </w:p>
    <w:p w14:paraId="76BC5920" w14:textId="77777777" w:rsidR="004D52D9" w:rsidRDefault="004D52D9" w:rsidP="1778E5AB">
      <w:pPr>
        <w:spacing w:line="278" w:lineRule="auto"/>
      </w:pPr>
    </w:p>
    <w:p w14:paraId="07C806D0" w14:textId="77777777" w:rsidR="004D52D9" w:rsidRDefault="004D52D9" w:rsidP="004D52D9">
      <w:pPr>
        <w:spacing w:before="240" w:after="240" w:line="278" w:lineRule="auto"/>
      </w:pPr>
      <w:r w:rsidRPr="37E82937">
        <w:rPr>
          <w:rFonts w:ascii="Aptos" w:eastAsia="Aptos" w:hAnsi="Aptos" w:cs="Aptos"/>
          <w:b/>
          <w:bCs/>
        </w:rPr>
        <w:t>Endpoint</w:t>
      </w:r>
    </w:p>
    <w:p w14:paraId="1FBA143C" w14:textId="224120A8" w:rsidR="004D52D9" w:rsidRDefault="004D52D9" w:rsidP="004D52D9">
      <w:pPr>
        <w:spacing w:before="240" w:after="240" w:line="278" w:lineRule="auto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Accept Invitation:</w:t>
      </w:r>
    </w:p>
    <w:p w14:paraId="40A6FDE4" w14:textId="258684FC" w:rsidR="004D52D9" w:rsidRPr="00522C18" w:rsidRDefault="004722BD" w:rsidP="004D52D9">
      <w:pPr>
        <w:rPr>
          <w:rFonts w:asciiTheme="minorHAnsi" w:hAnsiTheme="minorHAnsi" w:cstheme="minorBidi"/>
        </w:rPr>
      </w:pPr>
      <w:r>
        <w:rPr>
          <w:rFonts w:asciiTheme="minorHAnsi" w:hAnsiTheme="minorHAnsi" w:cstheme="minorBidi" w:hint="eastAsia"/>
        </w:rPr>
        <w:t>POST</w:t>
      </w:r>
      <w:r>
        <w:rPr>
          <w:rFonts w:asciiTheme="minorHAnsi" w:hAnsiTheme="minorHAnsi" w:cstheme="minorBidi"/>
          <w:lang w:val="en-US"/>
        </w:rPr>
        <w:t xml:space="preserve"> </w:t>
      </w:r>
      <w:r w:rsidR="004D52D9" w:rsidRPr="00522C18">
        <w:rPr>
          <w:rFonts w:asciiTheme="minorHAnsi" w:hAnsiTheme="minorHAnsi" w:cstheme="minorBidi"/>
        </w:rPr>
        <w:t>/api/invitations/</w:t>
      </w:r>
      <w:r w:rsidR="004D52D9">
        <w:t>accept</w:t>
      </w:r>
    </w:p>
    <w:p w14:paraId="7508BD48" w14:textId="77777777" w:rsidR="004D52D9" w:rsidRDefault="004D52D9" w:rsidP="004D52D9">
      <w:pPr>
        <w:spacing w:before="240" w:after="240" w:line="278" w:lineRule="auto"/>
      </w:pPr>
      <w:r w:rsidRPr="37E82937">
        <w:rPr>
          <w:rFonts w:ascii="Aptos" w:eastAsia="Aptos" w:hAnsi="Aptos" w:cs="Aptos"/>
          <w:b/>
          <w:bCs/>
        </w:rPr>
        <w:t>Request Body</w:t>
      </w: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2040"/>
        <w:gridCol w:w="930"/>
        <w:gridCol w:w="1320"/>
        <w:gridCol w:w="5070"/>
      </w:tblGrid>
      <w:tr w:rsidR="004D52D9" w14:paraId="1555BA17" w14:textId="77777777" w:rsidTr="004D52D9">
        <w:trPr>
          <w:trHeight w:val="300"/>
        </w:trPr>
        <w:tc>
          <w:tcPr>
            <w:tcW w:w="2040" w:type="dxa"/>
          </w:tcPr>
          <w:p w14:paraId="6B527647" w14:textId="77777777" w:rsidR="004D52D9" w:rsidRDefault="004D52D9" w:rsidP="00227D99">
            <w:pPr>
              <w:rPr>
                <w:rFonts w:ascii="Aptos" w:eastAsia="Aptos" w:hAnsi="Aptos" w:cs="Aptos"/>
              </w:rPr>
            </w:pPr>
            <w:r w:rsidRPr="37E82937">
              <w:rPr>
                <w:rFonts w:ascii="Aptos" w:eastAsia="Aptos" w:hAnsi="Aptos" w:cs="Aptos"/>
                <w:lang w:val="en-US"/>
              </w:rPr>
              <w:t>Field</w:t>
            </w:r>
          </w:p>
        </w:tc>
        <w:tc>
          <w:tcPr>
            <w:tcW w:w="930" w:type="dxa"/>
          </w:tcPr>
          <w:p w14:paraId="55907D0D" w14:textId="77777777" w:rsidR="004D52D9" w:rsidRDefault="004D52D9" w:rsidP="00227D99">
            <w:pPr>
              <w:rPr>
                <w:rFonts w:ascii="Aptos" w:eastAsia="Aptos" w:hAnsi="Aptos" w:cs="Aptos"/>
              </w:rPr>
            </w:pPr>
            <w:r w:rsidRPr="37E82937">
              <w:rPr>
                <w:rFonts w:ascii="Aptos" w:eastAsia="Aptos" w:hAnsi="Aptos" w:cs="Aptos"/>
                <w:lang w:val="en-US"/>
              </w:rPr>
              <w:t>Type</w:t>
            </w:r>
          </w:p>
        </w:tc>
        <w:tc>
          <w:tcPr>
            <w:tcW w:w="1320" w:type="dxa"/>
          </w:tcPr>
          <w:p w14:paraId="231A2DEC" w14:textId="77777777" w:rsidR="004D52D9" w:rsidRDefault="004D52D9" w:rsidP="00227D99">
            <w:pPr>
              <w:rPr>
                <w:rFonts w:ascii="Aptos" w:eastAsia="Aptos" w:hAnsi="Aptos" w:cs="Aptos"/>
              </w:rPr>
            </w:pPr>
            <w:r w:rsidRPr="37E82937">
              <w:rPr>
                <w:rFonts w:ascii="Aptos" w:eastAsia="Aptos" w:hAnsi="Aptos" w:cs="Aptos"/>
                <w:lang w:val="en-US"/>
              </w:rPr>
              <w:t>Required</w:t>
            </w:r>
          </w:p>
        </w:tc>
        <w:tc>
          <w:tcPr>
            <w:tcW w:w="5070" w:type="dxa"/>
          </w:tcPr>
          <w:p w14:paraId="3E60742D" w14:textId="77777777" w:rsidR="004D52D9" w:rsidRDefault="004D52D9" w:rsidP="00227D99">
            <w:pPr>
              <w:rPr>
                <w:rFonts w:ascii="Aptos" w:eastAsia="Aptos" w:hAnsi="Aptos" w:cs="Aptos"/>
              </w:rPr>
            </w:pPr>
            <w:r w:rsidRPr="37E82937">
              <w:rPr>
                <w:rFonts w:ascii="Aptos" w:eastAsia="Aptos" w:hAnsi="Aptos" w:cs="Aptos"/>
                <w:lang w:val="en-US"/>
              </w:rPr>
              <w:t>Description</w:t>
            </w:r>
          </w:p>
        </w:tc>
      </w:tr>
      <w:tr w:rsidR="004D52D9" w14:paraId="415F1C10" w14:textId="77777777" w:rsidTr="004D52D9">
        <w:trPr>
          <w:trHeight w:val="300"/>
        </w:trPr>
        <w:tc>
          <w:tcPr>
            <w:tcW w:w="2040" w:type="dxa"/>
          </w:tcPr>
          <w:p w14:paraId="14D0D2BC" w14:textId="0A9F2831" w:rsidR="004D52D9" w:rsidRDefault="004D52D9" w:rsidP="00227D99">
            <w:pPr>
              <w:rPr>
                <w:rFonts w:ascii="Aptos" w:eastAsia="Aptos" w:hAnsi="Aptos" w:cs="Aptos"/>
              </w:rPr>
            </w:pPr>
            <w:r>
              <w:rPr>
                <w:rFonts w:ascii="Aptos" w:eastAsia="Aptos" w:hAnsi="Aptos" w:cs="Aptos"/>
              </w:rPr>
              <w:t>token</w:t>
            </w:r>
          </w:p>
        </w:tc>
        <w:tc>
          <w:tcPr>
            <w:tcW w:w="930" w:type="dxa"/>
          </w:tcPr>
          <w:p w14:paraId="2A3129A0" w14:textId="77777777" w:rsidR="004D52D9" w:rsidRDefault="004D52D9" w:rsidP="00227D99">
            <w:pPr>
              <w:spacing w:line="279" w:lineRule="auto"/>
            </w:pPr>
            <w:r>
              <w:rPr>
                <w:rFonts w:ascii="Aptos" w:eastAsia="Aptos" w:hAnsi="Aptos" w:cs="Aptos"/>
              </w:rPr>
              <w:t>string</w:t>
            </w:r>
          </w:p>
        </w:tc>
        <w:tc>
          <w:tcPr>
            <w:tcW w:w="1320" w:type="dxa"/>
          </w:tcPr>
          <w:p w14:paraId="3B16A2DC" w14:textId="77777777" w:rsidR="004D52D9" w:rsidRDefault="004D52D9" w:rsidP="00227D99">
            <w:pPr>
              <w:rPr>
                <w:rFonts w:ascii="Aptos" w:eastAsia="Aptos" w:hAnsi="Aptos" w:cs="Aptos"/>
              </w:rPr>
            </w:pPr>
            <w:r w:rsidRPr="37E82937">
              <w:rPr>
                <w:rFonts w:ascii="Aptos" w:eastAsia="Aptos" w:hAnsi="Aptos" w:cs="Aptos"/>
                <w:lang w:val="en-US"/>
              </w:rPr>
              <w:t>Yes</w:t>
            </w:r>
          </w:p>
        </w:tc>
        <w:tc>
          <w:tcPr>
            <w:tcW w:w="5070" w:type="dxa"/>
          </w:tcPr>
          <w:p w14:paraId="6E72B38D" w14:textId="69A126C0" w:rsidR="004D52D9" w:rsidRDefault="004D52D9" w:rsidP="00227D99">
            <w:pPr>
              <w:rPr>
                <w:rFonts w:ascii="Aptos" w:eastAsia="Aptos" w:hAnsi="Aptos" w:cs="Aptos"/>
              </w:rPr>
            </w:pPr>
            <w:r w:rsidRPr="37E82937">
              <w:rPr>
                <w:rFonts w:ascii="Aptos" w:eastAsia="Aptos" w:hAnsi="Aptos" w:cs="Aptos"/>
                <w:lang w:val="en-US"/>
              </w:rPr>
              <w:t xml:space="preserve">The </w:t>
            </w:r>
            <w:r>
              <w:rPr>
                <w:rFonts w:ascii="Aptos" w:eastAsia="Aptos" w:hAnsi="Aptos" w:cs="Aptos"/>
              </w:rPr>
              <w:t>token received in the invitation</w:t>
            </w:r>
          </w:p>
        </w:tc>
      </w:tr>
      <w:tr w:rsidR="004D52D9" w14:paraId="387C6CE4" w14:textId="77777777" w:rsidTr="004D52D9">
        <w:trPr>
          <w:trHeight w:val="300"/>
        </w:trPr>
        <w:tc>
          <w:tcPr>
            <w:tcW w:w="2040" w:type="dxa"/>
          </w:tcPr>
          <w:p w14:paraId="7B845639" w14:textId="385F9CCD" w:rsidR="004D52D9" w:rsidRDefault="004D52D9" w:rsidP="00227D99">
            <w:pPr>
              <w:spacing w:line="279" w:lineRule="auto"/>
              <w:rPr>
                <w:rFonts w:ascii="Aptos" w:eastAsia="Aptos" w:hAnsi="Aptos" w:cs="Aptos"/>
              </w:rPr>
            </w:pPr>
            <w:r>
              <w:rPr>
                <w:rFonts w:ascii="Aptos" w:eastAsia="Aptos" w:hAnsi="Aptos" w:cs="Aptos"/>
              </w:rPr>
              <w:t>username</w:t>
            </w:r>
          </w:p>
        </w:tc>
        <w:tc>
          <w:tcPr>
            <w:tcW w:w="930" w:type="dxa"/>
          </w:tcPr>
          <w:p w14:paraId="1EECC1CB" w14:textId="73A25D3D" w:rsidR="004D52D9" w:rsidRDefault="004D52D9" w:rsidP="00227D99">
            <w:pPr>
              <w:spacing w:line="279" w:lineRule="auto"/>
            </w:pPr>
            <w:r>
              <w:rPr>
                <w:rFonts w:ascii="Aptos" w:eastAsia="Aptos" w:hAnsi="Aptos" w:cs="Aptos"/>
              </w:rPr>
              <w:t>string</w:t>
            </w:r>
          </w:p>
        </w:tc>
        <w:tc>
          <w:tcPr>
            <w:tcW w:w="1320" w:type="dxa"/>
          </w:tcPr>
          <w:p w14:paraId="7BD35099" w14:textId="77777777" w:rsidR="004D52D9" w:rsidRDefault="004D52D9" w:rsidP="00227D99">
            <w:pPr>
              <w:rPr>
                <w:rFonts w:ascii="Aptos" w:eastAsia="Aptos" w:hAnsi="Aptos" w:cs="Aptos"/>
              </w:rPr>
            </w:pPr>
            <w:r w:rsidRPr="37E82937">
              <w:rPr>
                <w:rFonts w:ascii="Aptos" w:eastAsia="Aptos" w:hAnsi="Aptos" w:cs="Aptos"/>
                <w:lang w:val="en-US"/>
              </w:rPr>
              <w:t>Yes</w:t>
            </w:r>
          </w:p>
        </w:tc>
        <w:tc>
          <w:tcPr>
            <w:tcW w:w="5070" w:type="dxa"/>
          </w:tcPr>
          <w:p w14:paraId="74C80533" w14:textId="5C0DE2EE" w:rsidR="004D52D9" w:rsidRDefault="004D52D9" w:rsidP="00227D99">
            <w:pPr>
              <w:spacing w:line="279" w:lineRule="auto"/>
            </w:pPr>
            <w:r>
              <w:rPr>
                <w:rFonts w:ascii="Aptos" w:eastAsia="Aptos" w:hAnsi="Aptos" w:cs="Aptos"/>
              </w:rPr>
              <w:t>U</w:t>
            </w:r>
            <w:r w:rsidRPr="37E82937">
              <w:rPr>
                <w:rFonts w:ascii="Aptos" w:eastAsia="Aptos" w:hAnsi="Aptos" w:cs="Aptos"/>
                <w:lang w:val="en-US"/>
              </w:rPr>
              <w:t>ser</w:t>
            </w:r>
            <w:r>
              <w:rPr>
                <w:rFonts w:ascii="Aptos" w:eastAsia="Aptos" w:hAnsi="Aptos" w:cs="Aptos"/>
              </w:rPr>
              <w:t>name input by user</w:t>
            </w:r>
          </w:p>
        </w:tc>
      </w:tr>
      <w:tr w:rsidR="004D52D9" w14:paraId="41514E5A" w14:textId="77777777" w:rsidTr="004D52D9">
        <w:trPr>
          <w:trHeight w:val="300"/>
        </w:trPr>
        <w:tc>
          <w:tcPr>
            <w:tcW w:w="2040" w:type="dxa"/>
          </w:tcPr>
          <w:p w14:paraId="78C4649B" w14:textId="4E56AC79" w:rsidR="004D52D9" w:rsidRDefault="004D52D9" w:rsidP="00227D99">
            <w:pPr>
              <w:spacing w:line="279" w:lineRule="auto"/>
              <w:rPr>
                <w:rFonts w:ascii="Aptos" w:eastAsia="Aptos" w:hAnsi="Aptos" w:cs="Aptos"/>
              </w:rPr>
            </w:pPr>
            <w:r>
              <w:rPr>
                <w:rFonts w:ascii="Aptos" w:eastAsia="Aptos" w:hAnsi="Aptos" w:cs="Aptos"/>
              </w:rPr>
              <w:t>password</w:t>
            </w:r>
          </w:p>
        </w:tc>
        <w:tc>
          <w:tcPr>
            <w:tcW w:w="930" w:type="dxa"/>
          </w:tcPr>
          <w:p w14:paraId="21548380" w14:textId="440CE3B6" w:rsidR="004D52D9" w:rsidRDefault="004D52D9" w:rsidP="00227D99">
            <w:pPr>
              <w:spacing w:line="279" w:lineRule="auto"/>
            </w:pPr>
            <w:r>
              <w:rPr>
                <w:rFonts w:ascii="Aptos" w:eastAsia="Aptos" w:hAnsi="Aptos" w:cs="Aptos"/>
              </w:rPr>
              <w:t>string</w:t>
            </w:r>
          </w:p>
        </w:tc>
        <w:tc>
          <w:tcPr>
            <w:tcW w:w="1320" w:type="dxa"/>
          </w:tcPr>
          <w:p w14:paraId="42457C46" w14:textId="77777777" w:rsidR="004D52D9" w:rsidRDefault="004D52D9" w:rsidP="00227D99">
            <w:pPr>
              <w:rPr>
                <w:rFonts w:ascii="Aptos" w:eastAsia="Aptos" w:hAnsi="Aptos" w:cs="Aptos"/>
              </w:rPr>
            </w:pPr>
            <w:r w:rsidRPr="37E82937">
              <w:rPr>
                <w:rFonts w:ascii="Aptos" w:eastAsia="Aptos" w:hAnsi="Aptos" w:cs="Aptos"/>
                <w:lang w:val="en-US"/>
              </w:rPr>
              <w:t>Yes</w:t>
            </w:r>
          </w:p>
        </w:tc>
        <w:tc>
          <w:tcPr>
            <w:tcW w:w="5070" w:type="dxa"/>
          </w:tcPr>
          <w:p w14:paraId="7EBD5ACC" w14:textId="2C2E2DA7" w:rsidR="004D52D9" w:rsidRDefault="004D52D9" w:rsidP="00227D99">
            <w:pPr>
              <w:spacing w:line="279" w:lineRule="auto"/>
            </w:pPr>
            <w:r>
              <w:rPr>
                <w:rFonts w:ascii="Aptos" w:eastAsia="Aptos" w:hAnsi="Aptos" w:cs="Aptos"/>
              </w:rPr>
              <w:t>Password input by user</w:t>
            </w:r>
          </w:p>
        </w:tc>
      </w:tr>
    </w:tbl>
    <w:p w14:paraId="6737B17A" w14:textId="77777777" w:rsidR="004D52D9" w:rsidRDefault="004D52D9" w:rsidP="004D52D9">
      <w:pPr>
        <w:spacing w:before="240" w:after="240" w:line="278" w:lineRule="auto"/>
        <w:rPr>
          <w:rFonts w:ascii="Aptos" w:eastAsia="Aptos" w:hAnsi="Aptos" w:cs="Aptos"/>
        </w:rPr>
      </w:pPr>
      <w:r w:rsidRPr="37E82937">
        <w:rPr>
          <w:rFonts w:ascii="Aptos" w:eastAsia="Aptos" w:hAnsi="Aptos" w:cs="Aptos"/>
          <w:b/>
          <w:bCs/>
        </w:rPr>
        <w:t>Example Value</w:t>
      </w:r>
    </w:p>
    <w:p w14:paraId="0F134E1B" w14:textId="77777777" w:rsidR="00754588" w:rsidRDefault="00754588" w:rsidP="00754588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>
        <w:rPr>
          <w:rFonts w:ascii="Monaco" w:hAnsi="Monaco"/>
          <w:color w:val="000000"/>
          <w:sz w:val="18"/>
          <w:szCs w:val="18"/>
        </w:rPr>
        <w:t xml:space="preserve">{ </w:t>
      </w:r>
    </w:p>
    <w:p w14:paraId="13B00C08" w14:textId="656C8410" w:rsidR="00754588" w:rsidRDefault="00754588" w:rsidP="00754588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>
        <w:rPr>
          <w:rFonts w:ascii="Monaco" w:hAnsi="Monaco"/>
          <w:color w:val="A31515"/>
          <w:sz w:val="18"/>
          <w:szCs w:val="18"/>
        </w:rPr>
        <w:t>"token"</w:t>
      </w:r>
      <w:r>
        <w:rPr>
          <w:rFonts w:ascii="Monaco" w:hAnsi="Monaco"/>
          <w:color w:val="000000"/>
          <w:sz w:val="18"/>
          <w:szCs w:val="18"/>
        </w:rPr>
        <w:t xml:space="preserve">: </w:t>
      </w:r>
      <w:r>
        <w:rPr>
          <w:rFonts w:ascii="Monaco" w:hAnsi="Monaco"/>
          <w:color w:val="0451A5"/>
          <w:sz w:val="18"/>
          <w:szCs w:val="18"/>
        </w:rPr>
        <w:t>"eyJhbGciOiJIUzI1NiIsInR5cCI6IkpXVCJ9.eyJ1c2VyX2lkIjozLCJpYXQiOjE3MjczMzQ3OTYsImV4cCI6MTcyNzM2MzU5Nn0.uTVtvs28IH51xmgvj5EjN3mcuLfa72zMJRCVsJNtTps"</w:t>
      </w:r>
      <w:r>
        <w:rPr>
          <w:rFonts w:ascii="Monaco" w:hAnsi="Monaco"/>
          <w:color w:val="000000"/>
          <w:sz w:val="18"/>
          <w:szCs w:val="18"/>
        </w:rPr>
        <w:t>,</w:t>
      </w:r>
    </w:p>
    <w:p w14:paraId="63CA4C45" w14:textId="77777777" w:rsidR="00754588" w:rsidRDefault="00754588" w:rsidP="00754588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>
        <w:rPr>
          <w:rFonts w:ascii="Monaco" w:hAnsi="Monaco"/>
          <w:color w:val="000000"/>
          <w:sz w:val="18"/>
          <w:szCs w:val="18"/>
        </w:rPr>
        <w:lastRenderedPageBreak/>
        <w:t xml:space="preserve">    </w:t>
      </w:r>
      <w:r>
        <w:rPr>
          <w:rFonts w:ascii="Monaco" w:hAnsi="Monaco"/>
          <w:color w:val="A31515"/>
          <w:sz w:val="18"/>
          <w:szCs w:val="18"/>
        </w:rPr>
        <w:t>"username"</w:t>
      </w:r>
      <w:r>
        <w:rPr>
          <w:rFonts w:ascii="Monaco" w:hAnsi="Monaco"/>
          <w:color w:val="000000"/>
          <w:sz w:val="18"/>
          <w:szCs w:val="18"/>
        </w:rPr>
        <w:t xml:space="preserve">: </w:t>
      </w:r>
      <w:r>
        <w:rPr>
          <w:rFonts w:ascii="Monaco" w:hAnsi="Monaco"/>
          <w:color w:val="0451A5"/>
          <w:sz w:val="18"/>
          <w:szCs w:val="18"/>
        </w:rPr>
        <w:t>"testuserforinvite"</w:t>
      </w:r>
      <w:r>
        <w:rPr>
          <w:rFonts w:ascii="Monaco" w:hAnsi="Monaco"/>
          <w:color w:val="000000"/>
          <w:sz w:val="18"/>
          <w:szCs w:val="18"/>
        </w:rPr>
        <w:t>,</w:t>
      </w:r>
    </w:p>
    <w:p w14:paraId="62DCEA33" w14:textId="77777777" w:rsidR="00754588" w:rsidRDefault="00754588" w:rsidP="00754588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>
        <w:rPr>
          <w:rFonts w:ascii="Monaco" w:hAnsi="Monaco"/>
          <w:color w:val="000000"/>
          <w:sz w:val="18"/>
          <w:szCs w:val="18"/>
        </w:rPr>
        <w:t xml:space="preserve">    </w:t>
      </w:r>
      <w:r>
        <w:rPr>
          <w:rFonts w:ascii="Monaco" w:hAnsi="Monaco"/>
          <w:color w:val="A31515"/>
          <w:sz w:val="18"/>
          <w:szCs w:val="18"/>
        </w:rPr>
        <w:t>"password"</w:t>
      </w:r>
      <w:r>
        <w:rPr>
          <w:rFonts w:ascii="Monaco" w:hAnsi="Monaco"/>
          <w:color w:val="000000"/>
          <w:sz w:val="18"/>
          <w:szCs w:val="18"/>
        </w:rPr>
        <w:t xml:space="preserve">: </w:t>
      </w:r>
      <w:r>
        <w:rPr>
          <w:rFonts w:ascii="Monaco" w:hAnsi="Monaco"/>
          <w:color w:val="0451A5"/>
          <w:sz w:val="18"/>
          <w:szCs w:val="18"/>
        </w:rPr>
        <w:t>"12345678aA."</w:t>
      </w:r>
    </w:p>
    <w:p w14:paraId="50119F63" w14:textId="77777777" w:rsidR="00754588" w:rsidRDefault="00754588" w:rsidP="00754588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>
        <w:rPr>
          <w:rFonts w:ascii="Monaco" w:hAnsi="Monaco"/>
          <w:color w:val="000000"/>
          <w:sz w:val="18"/>
          <w:szCs w:val="18"/>
        </w:rPr>
        <w:t>}</w:t>
      </w:r>
    </w:p>
    <w:p w14:paraId="07168BAA" w14:textId="77777777" w:rsidR="004D52D9" w:rsidRDefault="004D52D9" w:rsidP="004D52D9">
      <w:pPr>
        <w:shd w:val="clear" w:color="auto" w:fill="FFFFFF" w:themeFill="background1"/>
        <w:spacing w:line="270" w:lineRule="auto"/>
      </w:pPr>
    </w:p>
    <w:p w14:paraId="06F8BBD3" w14:textId="77777777" w:rsidR="004D52D9" w:rsidRDefault="004D52D9" w:rsidP="004D52D9">
      <w:pPr>
        <w:shd w:val="clear" w:color="auto" w:fill="FFFFFF" w:themeFill="background1"/>
        <w:spacing w:line="270" w:lineRule="auto"/>
        <w:rPr>
          <w:rFonts w:ascii="Monaco" w:eastAsia="Monaco" w:hAnsi="Monaco" w:cs="Monaco"/>
          <w:color w:val="000000" w:themeColor="text1"/>
          <w:sz w:val="18"/>
          <w:szCs w:val="18"/>
        </w:rPr>
      </w:pPr>
    </w:p>
    <w:p w14:paraId="0F4A3092" w14:textId="77777777" w:rsidR="004D52D9" w:rsidRDefault="004D52D9" w:rsidP="004D52D9">
      <w:pPr>
        <w:spacing w:before="240" w:after="240"/>
      </w:pPr>
    </w:p>
    <w:p w14:paraId="2C361D3E" w14:textId="77777777" w:rsidR="004D52D9" w:rsidRDefault="004D52D9" w:rsidP="004D52D9">
      <w:pPr>
        <w:spacing w:before="240" w:after="240" w:line="278" w:lineRule="auto"/>
      </w:pPr>
      <w:r w:rsidRPr="37E82937">
        <w:rPr>
          <w:rFonts w:ascii="Aptos" w:eastAsia="Aptos" w:hAnsi="Aptos" w:cs="Aptos"/>
          <w:b/>
          <w:bCs/>
        </w:rPr>
        <w:t>Responses</w:t>
      </w:r>
    </w:p>
    <w:p w14:paraId="330CA2F3" w14:textId="77777777" w:rsidR="004D52D9" w:rsidRDefault="004D52D9" w:rsidP="004D52D9">
      <w:pPr>
        <w:spacing w:before="240" w:after="240" w:line="278" w:lineRule="auto"/>
        <w:rPr>
          <w:rFonts w:ascii="Aptos" w:eastAsia="Aptos" w:hAnsi="Aptos" w:cs="Aptos"/>
          <w:b/>
          <w:bCs/>
        </w:rPr>
      </w:pPr>
      <w:r w:rsidRPr="37E82937">
        <w:rPr>
          <w:rFonts w:ascii="Aptos" w:eastAsia="Aptos" w:hAnsi="Aptos" w:cs="Aptos"/>
          <w:b/>
          <w:bCs/>
        </w:rPr>
        <w:t xml:space="preserve">Success Response: 200 OK   </w:t>
      </w:r>
    </w:p>
    <w:p w14:paraId="01F476AA" w14:textId="77777777" w:rsidR="00091691" w:rsidRDefault="00091691" w:rsidP="00091691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>
        <w:rPr>
          <w:rFonts w:ascii="Monaco" w:hAnsi="Monaco"/>
          <w:color w:val="000000"/>
          <w:sz w:val="18"/>
          <w:szCs w:val="18"/>
        </w:rPr>
        <w:t>{</w:t>
      </w:r>
    </w:p>
    <w:p w14:paraId="1A7905C4" w14:textId="77777777" w:rsidR="00091691" w:rsidRDefault="00091691" w:rsidP="00091691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>
        <w:rPr>
          <w:rFonts w:ascii="Monaco" w:hAnsi="Monaco"/>
          <w:color w:val="000000"/>
          <w:sz w:val="18"/>
          <w:szCs w:val="18"/>
        </w:rPr>
        <w:t xml:space="preserve">    </w:t>
      </w:r>
      <w:r>
        <w:rPr>
          <w:rFonts w:ascii="Monaco" w:hAnsi="Monaco"/>
          <w:color w:val="A31515"/>
          <w:sz w:val="18"/>
          <w:szCs w:val="18"/>
        </w:rPr>
        <w:t>"message"</w:t>
      </w:r>
      <w:r>
        <w:rPr>
          <w:rFonts w:ascii="Monaco" w:hAnsi="Monaco"/>
          <w:color w:val="000000"/>
          <w:sz w:val="18"/>
          <w:szCs w:val="18"/>
        </w:rPr>
        <w:t xml:space="preserve">: </w:t>
      </w:r>
      <w:r>
        <w:rPr>
          <w:rFonts w:ascii="Monaco" w:hAnsi="Monaco"/>
          <w:color w:val="0451A5"/>
          <w:sz w:val="18"/>
          <w:szCs w:val="18"/>
        </w:rPr>
        <w:t>"Invitation accepted successfully."</w:t>
      </w:r>
    </w:p>
    <w:p w14:paraId="2FDEF7EA" w14:textId="77777777" w:rsidR="00091691" w:rsidRDefault="00091691" w:rsidP="00091691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>
        <w:rPr>
          <w:rFonts w:ascii="Monaco" w:hAnsi="Monaco"/>
          <w:color w:val="000000"/>
          <w:sz w:val="18"/>
          <w:szCs w:val="18"/>
        </w:rPr>
        <w:t>}</w:t>
      </w:r>
    </w:p>
    <w:p w14:paraId="60395255" w14:textId="77777777" w:rsidR="004D52D9" w:rsidRDefault="004D52D9" w:rsidP="004D52D9">
      <w:pPr>
        <w:spacing w:line="278" w:lineRule="auto"/>
        <w:rPr>
          <w:rFonts w:ascii="Aptos" w:eastAsia="Aptos" w:hAnsi="Aptos" w:cs="Aptos"/>
        </w:rPr>
      </w:pPr>
    </w:p>
    <w:p w14:paraId="12186C1C" w14:textId="77777777" w:rsidR="004D52D9" w:rsidRDefault="004D52D9" w:rsidP="004D52D9">
      <w:pPr>
        <w:shd w:val="clear" w:color="auto" w:fill="FFFFFF" w:themeFill="background1"/>
        <w:spacing w:line="270" w:lineRule="auto"/>
        <w:rPr>
          <w:rFonts w:ascii="Aptos" w:eastAsia="Aptos" w:hAnsi="Aptos" w:cs="Aptos"/>
        </w:rPr>
      </w:pPr>
      <w:r w:rsidRPr="37E82937">
        <w:rPr>
          <w:b/>
          <w:bCs/>
        </w:rPr>
        <w:t>Error Response: 500 Internal Server Error</w:t>
      </w:r>
      <w:r>
        <w:br/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>{</w:t>
      </w:r>
    </w:p>
    <w:p w14:paraId="457734B9" w14:textId="77777777" w:rsidR="004D52D9" w:rsidRDefault="004D52D9" w:rsidP="004D52D9">
      <w:pPr>
        <w:shd w:val="clear" w:color="auto" w:fill="FFFFFF" w:themeFill="background1"/>
        <w:spacing w:line="270" w:lineRule="auto"/>
      </w:pPr>
      <w:r w:rsidRPr="37E82937">
        <w:rPr>
          <w:rFonts w:ascii="Monaco" w:eastAsia="Monaco" w:hAnsi="Monaco" w:cs="Monaco"/>
          <w:color w:val="A31515"/>
          <w:sz w:val="18"/>
          <w:szCs w:val="18"/>
          <w:lang w:val="en-US"/>
        </w:rPr>
        <w:t>"message"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 xml:space="preserve">: </w:t>
      </w:r>
      <w:r w:rsidRPr="37E82937">
        <w:rPr>
          <w:rFonts w:ascii="Monaco" w:eastAsia="Monaco" w:hAnsi="Monaco" w:cs="Monaco"/>
          <w:color w:val="0451A5"/>
          <w:sz w:val="18"/>
          <w:szCs w:val="18"/>
          <w:lang w:val="en-US"/>
        </w:rPr>
        <w:t>"Internal server error"</w:t>
      </w:r>
    </w:p>
    <w:p w14:paraId="092E7E05" w14:textId="77777777" w:rsidR="004D52D9" w:rsidRDefault="004D52D9" w:rsidP="004D52D9">
      <w:pPr>
        <w:shd w:val="clear" w:color="auto" w:fill="FFFFFF" w:themeFill="background1"/>
        <w:spacing w:line="270" w:lineRule="auto"/>
      </w:pP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>}</w:t>
      </w:r>
    </w:p>
    <w:p w14:paraId="47C96B6B" w14:textId="77777777" w:rsidR="004D52D9" w:rsidRDefault="004D52D9" w:rsidP="1778E5AB">
      <w:pPr>
        <w:spacing w:line="278" w:lineRule="auto"/>
      </w:pPr>
    </w:p>
    <w:p w14:paraId="4DEE9693" w14:textId="44C42670" w:rsidR="001D2ADE" w:rsidRDefault="001D2ADE" w:rsidP="1778E5AB">
      <w:pPr>
        <w:spacing w:line="278" w:lineRule="auto"/>
      </w:pPr>
      <w:r>
        <w:rPr>
          <w:noProof/>
        </w:rPr>
        <w:drawing>
          <wp:inline distT="0" distB="0" distL="0" distR="0" wp14:anchorId="3403788B" wp14:editId="53E576D0">
            <wp:extent cx="5943600" cy="3589020"/>
            <wp:effectExtent l="0" t="0" r="0" b="5080"/>
            <wp:docPr id="1200649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64944" name="Picture 12006494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ACADE" w14:textId="77777777" w:rsidR="001D2ADE" w:rsidRDefault="001D2ADE" w:rsidP="1778E5AB">
      <w:pPr>
        <w:spacing w:line="278" w:lineRule="auto"/>
      </w:pPr>
    </w:p>
    <w:p w14:paraId="3E52B5F3" w14:textId="77777777" w:rsidR="001D2ADE" w:rsidRDefault="001D2ADE" w:rsidP="1778E5AB">
      <w:pPr>
        <w:spacing w:line="278" w:lineRule="auto"/>
      </w:pPr>
    </w:p>
    <w:p w14:paraId="2B100C4F" w14:textId="77777777" w:rsidR="00473D41" w:rsidRDefault="00473D41" w:rsidP="1778E5AB">
      <w:pPr>
        <w:spacing w:line="278" w:lineRule="auto"/>
      </w:pPr>
    </w:p>
    <w:p w14:paraId="385E8AF0" w14:textId="77777777" w:rsidR="00473D41" w:rsidRDefault="00473D41" w:rsidP="1778E5AB">
      <w:pPr>
        <w:spacing w:line="278" w:lineRule="auto"/>
      </w:pPr>
    </w:p>
    <w:p w14:paraId="3BECA331" w14:textId="74A5202F" w:rsidR="00473D41" w:rsidRDefault="00473D41" w:rsidP="00473D41">
      <w:pPr>
        <w:spacing w:before="240" w:after="240" w:line="278" w:lineRule="auto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lastRenderedPageBreak/>
        <w:t>Resend Invitation:</w:t>
      </w:r>
    </w:p>
    <w:p w14:paraId="003D54B7" w14:textId="3E495DE4" w:rsidR="00473D41" w:rsidRPr="00522C18" w:rsidRDefault="004722BD" w:rsidP="00473D41">
      <w:pPr>
        <w:rPr>
          <w:rFonts w:asciiTheme="minorHAnsi" w:hAnsiTheme="minorHAnsi" w:cstheme="minorBidi"/>
        </w:rPr>
      </w:pPr>
      <w:r>
        <w:rPr>
          <w:rFonts w:asciiTheme="minorHAnsi" w:hAnsiTheme="minorHAnsi" w:cstheme="minorBidi" w:hint="eastAsia"/>
        </w:rPr>
        <w:t>POST</w:t>
      </w:r>
      <w:r>
        <w:rPr>
          <w:rFonts w:asciiTheme="minorHAnsi" w:hAnsiTheme="minorHAnsi" w:cstheme="minorBidi"/>
          <w:lang w:val="en-US"/>
        </w:rPr>
        <w:t xml:space="preserve"> </w:t>
      </w:r>
      <w:r>
        <w:rPr>
          <w:rFonts w:asciiTheme="minorHAnsi" w:hAnsiTheme="minorHAnsi" w:cstheme="minorBidi"/>
          <w:lang w:val="en-US"/>
        </w:rPr>
        <w:t xml:space="preserve"> </w:t>
      </w:r>
      <w:r w:rsidR="00473D41" w:rsidRPr="00522C18">
        <w:rPr>
          <w:rFonts w:asciiTheme="minorHAnsi" w:hAnsiTheme="minorHAnsi" w:cstheme="minorBidi"/>
        </w:rPr>
        <w:t>/api/invitations/</w:t>
      </w:r>
      <w:r w:rsidR="00473D41">
        <w:rPr>
          <w:rFonts w:asciiTheme="minorHAnsi" w:hAnsiTheme="minorHAnsi" w:cstheme="minorBidi"/>
        </w:rPr>
        <w:t>re</w:t>
      </w:r>
      <w:r w:rsidR="00473D41" w:rsidRPr="00522C18">
        <w:rPr>
          <w:rFonts w:asciiTheme="minorHAnsi" w:hAnsiTheme="minorHAnsi" w:cstheme="minorBidi"/>
        </w:rPr>
        <w:t>send</w:t>
      </w:r>
    </w:p>
    <w:p w14:paraId="4BE78FA6" w14:textId="77777777" w:rsidR="00473D41" w:rsidRDefault="00473D41" w:rsidP="00473D41">
      <w:pPr>
        <w:rPr>
          <w:rFonts w:ascii="Aptos" w:eastAsia="Aptos" w:hAnsi="Aptos" w:cs="Aptos"/>
          <w:b/>
          <w:bCs/>
        </w:rPr>
      </w:pPr>
      <w:r w:rsidRPr="37E82937">
        <w:rPr>
          <w:lang w:val="en-US"/>
        </w:rPr>
        <w:t>Authentication</w:t>
      </w:r>
    </w:p>
    <w:p w14:paraId="0D7EC2BA" w14:textId="77777777" w:rsidR="00473D41" w:rsidRDefault="00473D41" w:rsidP="00473D41">
      <w:pPr>
        <w:spacing w:before="240" w:after="240" w:line="278" w:lineRule="auto"/>
        <w:rPr>
          <w:rFonts w:ascii="Aptos" w:eastAsia="Aptos" w:hAnsi="Aptos" w:cs="Aptos"/>
        </w:rPr>
      </w:pPr>
      <w:r w:rsidRPr="37E82937">
        <w:rPr>
          <w:rFonts w:ascii="Aptos" w:eastAsia="Aptos" w:hAnsi="Aptos" w:cs="Aptos"/>
          <w:lang w:val="en-US"/>
        </w:rPr>
        <w:t xml:space="preserve">This endpoint requires authentication. The user's role is used to determine </w:t>
      </w:r>
      <w:r>
        <w:rPr>
          <w:rFonts w:ascii="Aptos" w:eastAsia="Aptos" w:hAnsi="Aptos" w:cs="Aptos"/>
        </w:rPr>
        <w:t>which team role id</w:t>
      </w:r>
      <w:r w:rsidRPr="37E82937">
        <w:rPr>
          <w:rFonts w:ascii="Aptos" w:eastAsia="Aptos" w:hAnsi="Aptos" w:cs="Aptos"/>
          <w:lang w:val="en-US"/>
        </w:rPr>
        <w:t xml:space="preserve"> could be </w:t>
      </w:r>
      <w:r>
        <w:rPr>
          <w:rFonts w:ascii="Aptos" w:eastAsia="Aptos" w:hAnsi="Aptos" w:cs="Aptos"/>
        </w:rPr>
        <w:t>used for invitation</w:t>
      </w:r>
      <w:r w:rsidRPr="37E82937">
        <w:rPr>
          <w:rFonts w:ascii="Aptos" w:eastAsia="Aptos" w:hAnsi="Aptos" w:cs="Aptos"/>
          <w:lang w:val="en-US"/>
        </w:rPr>
        <w:t>.</w:t>
      </w:r>
    </w:p>
    <w:p w14:paraId="53011F41" w14:textId="77777777" w:rsidR="00473D41" w:rsidRDefault="00473D41" w:rsidP="00473D41">
      <w:pPr>
        <w:spacing w:before="240" w:after="240" w:line="278" w:lineRule="auto"/>
      </w:pPr>
      <w:r w:rsidRPr="37E82937">
        <w:rPr>
          <w:rFonts w:ascii="Aptos" w:eastAsia="Aptos" w:hAnsi="Aptos" w:cs="Aptos"/>
          <w:b/>
          <w:bCs/>
        </w:rPr>
        <w:t>Request Body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040"/>
        <w:gridCol w:w="930"/>
        <w:gridCol w:w="1320"/>
        <w:gridCol w:w="5070"/>
      </w:tblGrid>
      <w:tr w:rsidR="00473D41" w14:paraId="1E263B41" w14:textId="77777777" w:rsidTr="00227D99">
        <w:trPr>
          <w:trHeight w:val="300"/>
        </w:trPr>
        <w:tc>
          <w:tcPr>
            <w:tcW w:w="2040" w:type="dxa"/>
          </w:tcPr>
          <w:p w14:paraId="6D18D79A" w14:textId="77777777" w:rsidR="00473D41" w:rsidRDefault="00473D41" w:rsidP="00227D99">
            <w:pPr>
              <w:rPr>
                <w:rFonts w:ascii="Aptos" w:eastAsia="Aptos" w:hAnsi="Aptos" w:cs="Aptos"/>
              </w:rPr>
            </w:pPr>
            <w:r w:rsidRPr="37E82937">
              <w:rPr>
                <w:rFonts w:ascii="Aptos" w:eastAsia="Aptos" w:hAnsi="Aptos" w:cs="Aptos"/>
                <w:lang w:val="en-US"/>
              </w:rPr>
              <w:t>Field</w:t>
            </w:r>
          </w:p>
        </w:tc>
        <w:tc>
          <w:tcPr>
            <w:tcW w:w="930" w:type="dxa"/>
          </w:tcPr>
          <w:p w14:paraId="6D142AB9" w14:textId="77777777" w:rsidR="00473D41" w:rsidRDefault="00473D41" w:rsidP="00227D99">
            <w:pPr>
              <w:rPr>
                <w:rFonts w:ascii="Aptos" w:eastAsia="Aptos" w:hAnsi="Aptos" w:cs="Aptos"/>
              </w:rPr>
            </w:pPr>
            <w:r w:rsidRPr="37E82937">
              <w:rPr>
                <w:rFonts w:ascii="Aptos" w:eastAsia="Aptos" w:hAnsi="Aptos" w:cs="Aptos"/>
                <w:lang w:val="en-US"/>
              </w:rPr>
              <w:t>Type</w:t>
            </w:r>
          </w:p>
        </w:tc>
        <w:tc>
          <w:tcPr>
            <w:tcW w:w="1320" w:type="dxa"/>
          </w:tcPr>
          <w:p w14:paraId="39B7FE1C" w14:textId="77777777" w:rsidR="00473D41" w:rsidRDefault="00473D41" w:rsidP="00227D99">
            <w:pPr>
              <w:rPr>
                <w:rFonts w:ascii="Aptos" w:eastAsia="Aptos" w:hAnsi="Aptos" w:cs="Aptos"/>
              </w:rPr>
            </w:pPr>
            <w:r w:rsidRPr="37E82937">
              <w:rPr>
                <w:rFonts w:ascii="Aptos" w:eastAsia="Aptos" w:hAnsi="Aptos" w:cs="Aptos"/>
                <w:lang w:val="en-US"/>
              </w:rPr>
              <w:t>Required</w:t>
            </w:r>
          </w:p>
        </w:tc>
        <w:tc>
          <w:tcPr>
            <w:tcW w:w="5070" w:type="dxa"/>
          </w:tcPr>
          <w:p w14:paraId="629C383C" w14:textId="77777777" w:rsidR="00473D41" w:rsidRDefault="00473D41" w:rsidP="00227D99">
            <w:pPr>
              <w:rPr>
                <w:rFonts w:ascii="Aptos" w:eastAsia="Aptos" w:hAnsi="Aptos" w:cs="Aptos"/>
              </w:rPr>
            </w:pPr>
            <w:r w:rsidRPr="37E82937">
              <w:rPr>
                <w:rFonts w:ascii="Aptos" w:eastAsia="Aptos" w:hAnsi="Aptos" w:cs="Aptos"/>
                <w:lang w:val="en-US"/>
              </w:rPr>
              <w:t>Description</w:t>
            </w:r>
          </w:p>
        </w:tc>
      </w:tr>
      <w:tr w:rsidR="00473D41" w14:paraId="6B664567" w14:textId="77777777" w:rsidTr="00227D99">
        <w:trPr>
          <w:trHeight w:val="300"/>
        </w:trPr>
        <w:tc>
          <w:tcPr>
            <w:tcW w:w="2040" w:type="dxa"/>
          </w:tcPr>
          <w:p w14:paraId="3BBBDDD7" w14:textId="77777777" w:rsidR="00473D41" w:rsidRDefault="00473D41" w:rsidP="00227D99">
            <w:pPr>
              <w:rPr>
                <w:rFonts w:ascii="Aptos" w:eastAsia="Aptos" w:hAnsi="Aptos" w:cs="Aptos"/>
              </w:rPr>
            </w:pPr>
            <w:r>
              <w:rPr>
                <w:rFonts w:ascii="Aptos" w:eastAsia="Aptos" w:hAnsi="Aptos" w:cs="Aptos"/>
              </w:rPr>
              <w:t>email</w:t>
            </w:r>
          </w:p>
        </w:tc>
        <w:tc>
          <w:tcPr>
            <w:tcW w:w="930" w:type="dxa"/>
          </w:tcPr>
          <w:p w14:paraId="313A67E9" w14:textId="77777777" w:rsidR="00473D41" w:rsidRDefault="00473D41" w:rsidP="00227D99">
            <w:pPr>
              <w:spacing w:line="279" w:lineRule="auto"/>
            </w:pPr>
            <w:r>
              <w:rPr>
                <w:rFonts w:ascii="Aptos" w:eastAsia="Aptos" w:hAnsi="Aptos" w:cs="Aptos"/>
              </w:rPr>
              <w:t>string</w:t>
            </w:r>
          </w:p>
        </w:tc>
        <w:tc>
          <w:tcPr>
            <w:tcW w:w="1320" w:type="dxa"/>
          </w:tcPr>
          <w:p w14:paraId="28B11137" w14:textId="77777777" w:rsidR="00473D41" w:rsidRDefault="00473D41" w:rsidP="00227D99">
            <w:pPr>
              <w:rPr>
                <w:rFonts w:ascii="Aptos" w:eastAsia="Aptos" w:hAnsi="Aptos" w:cs="Aptos"/>
              </w:rPr>
            </w:pPr>
            <w:r w:rsidRPr="37E82937">
              <w:rPr>
                <w:rFonts w:ascii="Aptos" w:eastAsia="Aptos" w:hAnsi="Aptos" w:cs="Aptos"/>
                <w:lang w:val="en-US"/>
              </w:rPr>
              <w:t>Yes</w:t>
            </w:r>
          </w:p>
        </w:tc>
        <w:tc>
          <w:tcPr>
            <w:tcW w:w="5070" w:type="dxa"/>
          </w:tcPr>
          <w:p w14:paraId="2BEE2DF8" w14:textId="1D48FE2E" w:rsidR="00473D41" w:rsidRDefault="00473D41" w:rsidP="00227D99">
            <w:pPr>
              <w:rPr>
                <w:rFonts w:ascii="Aptos" w:eastAsia="Aptos" w:hAnsi="Aptos" w:cs="Aptos"/>
              </w:rPr>
            </w:pPr>
            <w:r w:rsidRPr="37E82937">
              <w:rPr>
                <w:rFonts w:ascii="Aptos" w:eastAsia="Aptos" w:hAnsi="Aptos" w:cs="Aptos"/>
                <w:lang w:val="en-US"/>
              </w:rPr>
              <w:t xml:space="preserve">The </w:t>
            </w:r>
            <w:r>
              <w:rPr>
                <w:rFonts w:ascii="Aptos" w:eastAsia="Aptos" w:hAnsi="Aptos" w:cs="Aptos"/>
              </w:rPr>
              <w:t xml:space="preserve">email address </w:t>
            </w:r>
            <w:r w:rsidR="007608DE">
              <w:rPr>
                <w:rFonts w:ascii="Aptos" w:eastAsia="Aptos" w:hAnsi="Aptos" w:cs="Aptos"/>
              </w:rPr>
              <w:t>to resend the invitation</w:t>
            </w:r>
          </w:p>
        </w:tc>
      </w:tr>
      <w:tr w:rsidR="00473D41" w14:paraId="036371A6" w14:textId="77777777" w:rsidTr="00227D99">
        <w:trPr>
          <w:trHeight w:val="300"/>
        </w:trPr>
        <w:tc>
          <w:tcPr>
            <w:tcW w:w="2040" w:type="dxa"/>
          </w:tcPr>
          <w:p w14:paraId="4D81771B" w14:textId="77777777" w:rsidR="00473D41" w:rsidRDefault="00473D41" w:rsidP="00227D99">
            <w:pPr>
              <w:spacing w:line="279" w:lineRule="auto"/>
              <w:rPr>
                <w:rFonts w:ascii="Aptos" w:eastAsia="Aptos" w:hAnsi="Aptos" w:cs="Aptos"/>
              </w:rPr>
            </w:pPr>
            <w:r w:rsidRPr="37E82937">
              <w:rPr>
                <w:rFonts w:ascii="Aptos" w:eastAsia="Aptos" w:hAnsi="Aptos" w:cs="Aptos"/>
                <w:lang w:val="en-US"/>
              </w:rPr>
              <w:t>teamRoleID</w:t>
            </w:r>
          </w:p>
        </w:tc>
        <w:tc>
          <w:tcPr>
            <w:tcW w:w="930" w:type="dxa"/>
          </w:tcPr>
          <w:p w14:paraId="7AC315DB" w14:textId="77777777" w:rsidR="00473D41" w:rsidRDefault="00473D41" w:rsidP="00227D99">
            <w:pPr>
              <w:spacing w:line="279" w:lineRule="auto"/>
            </w:pPr>
            <w:r w:rsidRPr="37E82937">
              <w:rPr>
                <w:rFonts w:ascii="Aptos" w:eastAsia="Aptos" w:hAnsi="Aptos" w:cs="Aptos"/>
                <w:lang w:val="en-US"/>
              </w:rPr>
              <w:t>int</w:t>
            </w:r>
          </w:p>
        </w:tc>
        <w:tc>
          <w:tcPr>
            <w:tcW w:w="1320" w:type="dxa"/>
          </w:tcPr>
          <w:p w14:paraId="292A649A" w14:textId="77777777" w:rsidR="00473D41" w:rsidRDefault="00473D41" w:rsidP="00227D99">
            <w:pPr>
              <w:rPr>
                <w:rFonts w:ascii="Aptos" w:eastAsia="Aptos" w:hAnsi="Aptos" w:cs="Aptos"/>
              </w:rPr>
            </w:pPr>
            <w:r w:rsidRPr="37E82937">
              <w:rPr>
                <w:rFonts w:ascii="Aptos" w:eastAsia="Aptos" w:hAnsi="Aptos" w:cs="Aptos"/>
                <w:lang w:val="en-US"/>
              </w:rPr>
              <w:t>Yes</w:t>
            </w:r>
          </w:p>
        </w:tc>
        <w:tc>
          <w:tcPr>
            <w:tcW w:w="5070" w:type="dxa"/>
          </w:tcPr>
          <w:p w14:paraId="5A622CF4" w14:textId="77777777" w:rsidR="00473D41" w:rsidRDefault="00473D41" w:rsidP="00227D99">
            <w:pPr>
              <w:spacing w:line="279" w:lineRule="auto"/>
            </w:pPr>
            <w:r w:rsidRPr="37E82937">
              <w:rPr>
                <w:rFonts w:ascii="Aptos" w:eastAsia="Aptos" w:hAnsi="Aptos" w:cs="Aptos"/>
                <w:lang w:val="en-US"/>
              </w:rPr>
              <w:t>The team role id of this user</w:t>
            </w:r>
          </w:p>
        </w:tc>
      </w:tr>
    </w:tbl>
    <w:p w14:paraId="190B9B17" w14:textId="77777777" w:rsidR="00473D41" w:rsidRDefault="00473D41" w:rsidP="00473D41">
      <w:pPr>
        <w:spacing w:before="240" w:after="240" w:line="278" w:lineRule="auto"/>
        <w:rPr>
          <w:rFonts w:ascii="Aptos" w:eastAsia="Aptos" w:hAnsi="Aptos" w:cs="Aptos"/>
        </w:rPr>
      </w:pPr>
      <w:r w:rsidRPr="37E82937">
        <w:rPr>
          <w:rFonts w:ascii="Aptos" w:eastAsia="Aptos" w:hAnsi="Aptos" w:cs="Aptos"/>
          <w:b/>
          <w:bCs/>
        </w:rPr>
        <w:t>Example Value</w:t>
      </w:r>
    </w:p>
    <w:p w14:paraId="6D497428" w14:textId="77777777" w:rsidR="00473D41" w:rsidRDefault="00473D41" w:rsidP="00473D41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BD34CB">
        <w:rPr>
          <w:rFonts w:ascii="Monaco" w:hAnsi="Monaco"/>
          <w:color w:val="000000"/>
          <w:sz w:val="18"/>
          <w:szCs w:val="18"/>
        </w:rPr>
        <w:t xml:space="preserve">{ </w:t>
      </w:r>
    </w:p>
    <w:p w14:paraId="35FA0237" w14:textId="77777777" w:rsidR="00473D41" w:rsidRPr="00BD34CB" w:rsidRDefault="00473D41" w:rsidP="00473D41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BD34CB">
        <w:rPr>
          <w:rFonts w:ascii="Monaco" w:hAnsi="Monaco"/>
          <w:color w:val="A31515"/>
          <w:sz w:val="18"/>
          <w:szCs w:val="18"/>
        </w:rPr>
        <w:t>"email"</w:t>
      </w:r>
      <w:r w:rsidRPr="00BD34CB">
        <w:rPr>
          <w:rFonts w:ascii="Monaco" w:hAnsi="Monaco"/>
          <w:color w:val="000000"/>
          <w:sz w:val="18"/>
          <w:szCs w:val="18"/>
        </w:rPr>
        <w:t xml:space="preserve">: </w:t>
      </w:r>
      <w:r w:rsidRPr="00BD34CB">
        <w:rPr>
          <w:rFonts w:ascii="Monaco" w:hAnsi="Monaco"/>
          <w:color w:val="0451A5"/>
          <w:sz w:val="18"/>
          <w:szCs w:val="18"/>
        </w:rPr>
        <w:t>"true-ly@hotmail.com"</w:t>
      </w:r>
      <w:r w:rsidRPr="00BD34CB">
        <w:rPr>
          <w:rFonts w:ascii="Monaco" w:hAnsi="Monaco"/>
          <w:color w:val="000000"/>
          <w:sz w:val="18"/>
          <w:szCs w:val="18"/>
        </w:rPr>
        <w:t xml:space="preserve">, </w:t>
      </w:r>
    </w:p>
    <w:p w14:paraId="5333D02C" w14:textId="6FB78B6C" w:rsidR="00473D41" w:rsidRPr="00BD34CB" w:rsidRDefault="00473D41" w:rsidP="00473D41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BD34CB">
        <w:rPr>
          <w:rFonts w:ascii="Monaco" w:hAnsi="Monaco"/>
          <w:color w:val="A31515"/>
          <w:sz w:val="18"/>
          <w:szCs w:val="18"/>
        </w:rPr>
        <w:t>"team_role_id"</w:t>
      </w:r>
      <w:r w:rsidRPr="00BD34CB">
        <w:rPr>
          <w:rFonts w:ascii="Monaco" w:hAnsi="Monaco"/>
          <w:color w:val="000000"/>
          <w:sz w:val="18"/>
          <w:szCs w:val="18"/>
        </w:rPr>
        <w:t xml:space="preserve">: </w:t>
      </w:r>
      <w:r w:rsidR="00386BE9">
        <w:rPr>
          <w:rFonts w:ascii="Monaco" w:hAnsi="Monaco"/>
          <w:color w:val="098658"/>
          <w:sz w:val="18"/>
          <w:szCs w:val="18"/>
        </w:rPr>
        <w:t>75</w:t>
      </w:r>
    </w:p>
    <w:p w14:paraId="05C5F9CF" w14:textId="77777777" w:rsidR="00473D41" w:rsidRPr="00BD34CB" w:rsidRDefault="00473D41" w:rsidP="00473D41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BD34CB">
        <w:rPr>
          <w:rFonts w:ascii="Monaco" w:hAnsi="Monaco"/>
          <w:color w:val="000000"/>
          <w:sz w:val="18"/>
          <w:szCs w:val="18"/>
        </w:rPr>
        <w:t>}</w:t>
      </w:r>
    </w:p>
    <w:p w14:paraId="170D3B2A" w14:textId="77777777" w:rsidR="00473D41" w:rsidRDefault="00473D41" w:rsidP="00473D41">
      <w:pPr>
        <w:shd w:val="clear" w:color="auto" w:fill="FFFFFF" w:themeFill="background1"/>
        <w:spacing w:line="270" w:lineRule="auto"/>
      </w:pPr>
    </w:p>
    <w:p w14:paraId="71A3803D" w14:textId="77777777" w:rsidR="00473D41" w:rsidRDefault="00473D41" w:rsidP="00473D41">
      <w:pPr>
        <w:shd w:val="clear" w:color="auto" w:fill="FFFFFF" w:themeFill="background1"/>
        <w:spacing w:line="270" w:lineRule="auto"/>
        <w:rPr>
          <w:rFonts w:ascii="Monaco" w:eastAsia="Monaco" w:hAnsi="Monaco" w:cs="Monaco"/>
          <w:color w:val="000000" w:themeColor="text1"/>
          <w:sz w:val="18"/>
          <w:szCs w:val="18"/>
        </w:rPr>
      </w:pPr>
    </w:p>
    <w:p w14:paraId="287B9707" w14:textId="77777777" w:rsidR="00473D41" w:rsidRDefault="00473D41" w:rsidP="00473D41">
      <w:pPr>
        <w:spacing w:before="240" w:after="240"/>
      </w:pPr>
    </w:p>
    <w:p w14:paraId="285DAC8E" w14:textId="77777777" w:rsidR="00473D41" w:rsidRDefault="00473D41" w:rsidP="00473D41">
      <w:pPr>
        <w:spacing w:before="240" w:after="240" w:line="278" w:lineRule="auto"/>
      </w:pPr>
      <w:r w:rsidRPr="37E82937">
        <w:rPr>
          <w:rFonts w:ascii="Aptos" w:eastAsia="Aptos" w:hAnsi="Aptos" w:cs="Aptos"/>
          <w:b/>
          <w:bCs/>
        </w:rPr>
        <w:t>Responses</w:t>
      </w:r>
    </w:p>
    <w:p w14:paraId="2CB1823A" w14:textId="77777777" w:rsidR="00473D41" w:rsidRDefault="00473D41" w:rsidP="00473D41">
      <w:pPr>
        <w:spacing w:before="240" w:after="240" w:line="278" w:lineRule="auto"/>
        <w:rPr>
          <w:rFonts w:ascii="Aptos" w:eastAsia="Aptos" w:hAnsi="Aptos" w:cs="Aptos"/>
          <w:b/>
          <w:bCs/>
        </w:rPr>
      </w:pPr>
      <w:r w:rsidRPr="37E82937">
        <w:rPr>
          <w:rFonts w:ascii="Aptos" w:eastAsia="Aptos" w:hAnsi="Aptos" w:cs="Aptos"/>
          <w:b/>
          <w:bCs/>
        </w:rPr>
        <w:t xml:space="preserve">Success Response: 200 OK   </w:t>
      </w:r>
    </w:p>
    <w:p w14:paraId="30DDBF37" w14:textId="77777777" w:rsidR="00473D41" w:rsidRPr="00C14232" w:rsidRDefault="00473D41" w:rsidP="00473D41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C14232">
        <w:rPr>
          <w:rFonts w:ascii="Monaco" w:hAnsi="Monaco"/>
          <w:color w:val="000000"/>
          <w:sz w:val="18"/>
          <w:szCs w:val="18"/>
        </w:rPr>
        <w:t>{</w:t>
      </w:r>
    </w:p>
    <w:p w14:paraId="45FD7A25" w14:textId="4E82B3DA" w:rsidR="00473D41" w:rsidRPr="00C14232" w:rsidRDefault="00473D41" w:rsidP="00473D41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C14232">
        <w:rPr>
          <w:rFonts w:ascii="Monaco" w:hAnsi="Monaco"/>
          <w:color w:val="000000"/>
          <w:sz w:val="18"/>
          <w:szCs w:val="18"/>
        </w:rPr>
        <w:t xml:space="preserve">    </w:t>
      </w:r>
      <w:r w:rsidRPr="00C14232">
        <w:rPr>
          <w:rFonts w:ascii="Monaco" w:hAnsi="Monaco"/>
          <w:color w:val="A31515"/>
          <w:sz w:val="18"/>
          <w:szCs w:val="18"/>
        </w:rPr>
        <w:t>"message"</w:t>
      </w:r>
      <w:r w:rsidRPr="00C14232">
        <w:rPr>
          <w:rFonts w:ascii="Monaco" w:hAnsi="Monaco"/>
          <w:color w:val="000000"/>
          <w:sz w:val="18"/>
          <w:szCs w:val="18"/>
        </w:rPr>
        <w:t xml:space="preserve">: </w:t>
      </w:r>
      <w:r w:rsidRPr="00C14232">
        <w:rPr>
          <w:rFonts w:ascii="Monaco" w:hAnsi="Monaco"/>
          <w:color w:val="0451A5"/>
          <w:sz w:val="18"/>
          <w:szCs w:val="18"/>
        </w:rPr>
        <w:t xml:space="preserve">"Invitation </w:t>
      </w:r>
      <w:r w:rsidR="00786885">
        <w:rPr>
          <w:rFonts w:ascii="Monaco" w:hAnsi="Monaco"/>
          <w:color w:val="0451A5"/>
          <w:sz w:val="18"/>
          <w:szCs w:val="18"/>
        </w:rPr>
        <w:t>re</w:t>
      </w:r>
      <w:r w:rsidRPr="00C14232">
        <w:rPr>
          <w:rFonts w:ascii="Monaco" w:hAnsi="Monaco"/>
          <w:color w:val="0451A5"/>
          <w:sz w:val="18"/>
          <w:szCs w:val="18"/>
        </w:rPr>
        <w:t>sent successfully."</w:t>
      </w:r>
    </w:p>
    <w:p w14:paraId="2843BD20" w14:textId="77777777" w:rsidR="00473D41" w:rsidRPr="00C14232" w:rsidRDefault="00473D41" w:rsidP="00473D41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  <w:r w:rsidRPr="00C14232">
        <w:rPr>
          <w:rFonts w:ascii="Monaco" w:hAnsi="Monaco"/>
          <w:color w:val="000000"/>
          <w:sz w:val="18"/>
          <w:szCs w:val="18"/>
        </w:rPr>
        <w:t>}</w:t>
      </w:r>
    </w:p>
    <w:p w14:paraId="49BB4CBE" w14:textId="77777777" w:rsidR="00473D41" w:rsidRDefault="00473D41" w:rsidP="00473D41">
      <w:pPr>
        <w:spacing w:line="278" w:lineRule="auto"/>
        <w:rPr>
          <w:rFonts w:ascii="Aptos" w:eastAsia="Aptos" w:hAnsi="Aptos" w:cs="Aptos"/>
        </w:rPr>
      </w:pPr>
    </w:p>
    <w:p w14:paraId="7B033046" w14:textId="77777777" w:rsidR="007608DE" w:rsidRDefault="007608DE" w:rsidP="00473D41">
      <w:pPr>
        <w:spacing w:line="278" w:lineRule="auto"/>
        <w:rPr>
          <w:rFonts w:ascii="Aptos" w:eastAsia="Aptos" w:hAnsi="Aptos" w:cs="Aptos"/>
        </w:rPr>
      </w:pPr>
    </w:p>
    <w:p w14:paraId="73F16281" w14:textId="4D2A5510" w:rsidR="007608DE" w:rsidRDefault="007608DE" w:rsidP="007608DE">
      <w:pPr>
        <w:shd w:val="clear" w:color="auto" w:fill="FFFFFF" w:themeFill="background1"/>
        <w:spacing w:line="270" w:lineRule="auto"/>
        <w:rPr>
          <w:rFonts w:ascii="Aptos" w:eastAsia="Aptos" w:hAnsi="Aptos" w:cs="Aptos"/>
        </w:rPr>
      </w:pPr>
      <w:r w:rsidRPr="37E82937">
        <w:rPr>
          <w:b/>
          <w:bCs/>
        </w:rPr>
        <w:t xml:space="preserve">Error Response: </w:t>
      </w:r>
      <w:r>
        <w:rPr>
          <w:b/>
          <w:bCs/>
        </w:rPr>
        <w:t>404</w:t>
      </w:r>
      <w:r w:rsidRPr="37E82937">
        <w:rPr>
          <w:b/>
          <w:bCs/>
        </w:rPr>
        <w:t xml:space="preserve"> Internal Server Error</w:t>
      </w:r>
      <w:r>
        <w:br/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>{</w:t>
      </w:r>
    </w:p>
    <w:p w14:paraId="0E5CD4FE" w14:textId="4C5D467E" w:rsidR="007608DE" w:rsidRDefault="007608DE" w:rsidP="007608DE">
      <w:pPr>
        <w:shd w:val="clear" w:color="auto" w:fill="FFFFFF" w:themeFill="background1"/>
        <w:spacing w:line="270" w:lineRule="auto"/>
      </w:pPr>
      <w:r w:rsidRPr="37E82937">
        <w:rPr>
          <w:rFonts w:ascii="Monaco" w:eastAsia="Monaco" w:hAnsi="Monaco" w:cs="Monaco"/>
          <w:color w:val="A31515"/>
          <w:sz w:val="18"/>
          <w:szCs w:val="18"/>
          <w:lang w:val="en-US"/>
        </w:rPr>
        <w:t>"message"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 xml:space="preserve">: </w:t>
      </w:r>
      <w:r w:rsidRPr="37E82937">
        <w:rPr>
          <w:rFonts w:ascii="Monaco" w:eastAsia="Monaco" w:hAnsi="Monaco" w:cs="Monaco"/>
          <w:color w:val="0451A5"/>
          <w:sz w:val="18"/>
          <w:szCs w:val="18"/>
          <w:lang w:val="en-US"/>
        </w:rPr>
        <w:t>"</w:t>
      </w:r>
      <w:r>
        <w:rPr>
          <w:rFonts w:ascii="Monaco" w:eastAsia="Monaco" w:hAnsi="Monaco" w:cs="Monaco"/>
          <w:color w:val="0451A5"/>
          <w:sz w:val="18"/>
          <w:szCs w:val="18"/>
          <w:lang w:val="en-US"/>
        </w:rPr>
        <w:t>No pending invitation found for the given email and role</w:t>
      </w:r>
      <w:r w:rsidR="00AA3685">
        <w:rPr>
          <w:rFonts w:ascii="Monaco" w:eastAsia="Monaco" w:hAnsi="Monaco" w:cs="Monaco"/>
          <w:color w:val="0451A5"/>
          <w:sz w:val="18"/>
          <w:szCs w:val="18"/>
          <w:lang w:val="en-US"/>
        </w:rPr>
        <w:t>.</w:t>
      </w:r>
      <w:r w:rsidRPr="37E82937">
        <w:rPr>
          <w:rFonts w:ascii="Monaco" w:eastAsia="Monaco" w:hAnsi="Monaco" w:cs="Monaco"/>
          <w:color w:val="0451A5"/>
          <w:sz w:val="18"/>
          <w:szCs w:val="18"/>
          <w:lang w:val="en-US"/>
        </w:rPr>
        <w:t>"</w:t>
      </w:r>
    </w:p>
    <w:p w14:paraId="1A63DDEE" w14:textId="77777777" w:rsidR="007608DE" w:rsidRDefault="007608DE" w:rsidP="007608DE">
      <w:pPr>
        <w:shd w:val="clear" w:color="auto" w:fill="FFFFFF" w:themeFill="background1"/>
        <w:spacing w:line="270" w:lineRule="auto"/>
      </w:pP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>}</w:t>
      </w:r>
    </w:p>
    <w:p w14:paraId="0445BC25" w14:textId="77777777" w:rsidR="007608DE" w:rsidRDefault="007608DE" w:rsidP="007608DE">
      <w:pPr>
        <w:spacing w:line="278" w:lineRule="auto"/>
      </w:pPr>
    </w:p>
    <w:p w14:paraId="3037857F" w14:textId="77777777" w:rsidR="007608DE" w:rsidRDefault="007608DE" w:rsidP="00473D41">
      <w:pPr>
        <w:spacing w:line="278" w:lineRule="auto"/>
        <w:rPr>
          <w:rFonts w:ascii="Aptos" w:eastAsia="Aptos" w:hAnsi="Aptos" w:cs="Aptos"/>
        </w:rPr>
      </w:pPr>
    </w:p>
    <w:p w14:paraId="44F2929F" w14:textId="77777777" w:rsidR="007608DE" w:rsidRDefault="007608DE" w:rsidP="00473D41">
      <w:pPr>
        <w:spacing w:line="278" w:lineRule="auto"/>
        <w:rPr>
          <w:rFonts w:ascii="Aptos" w:eastAsia="Aptos" w:hAnsi="Aptos" w:cs="Aptos"/>
        </w:rPr>
      </w:pPr>
    </w:p>
    <w:p w14:paraId="0FF03A49" w14:textId="77777777" w:rsidR="007608DE" w:rsidRDefault="007608DE" w:rsidP="00473D41">
      <w:pPr>
        <w:spacing w:line="278" w:lineRule="auto"/>
        <w:rPr>
          <w:rFonts w:ascii="Aptos" w:eastAsia="Aptos" w:hAnsi="Aptos" w:cs="Aptos"/>
        </w:rPr>
      </w:pPr>
    </w:p>
    <w:p w14:paraId="17D57B8C" w14:textId="77777777" w:rsidR="007608DE" w:rsidRDefault="007608DE" w:rsidP="00473D41">
      <w:pPr>
        <w:spacing w:line="278" w:lineRule="auto"/>
        <w:rPr>
          <w:rFonts w:ascii="Aptos" w:eastAsia="Aptos" w:hAnsi="Aptos" w:cs="Aptos"/>
        </w:rPr>
      </w:pPr>
    </w:p>
    <w:p w14:paraId="317BDFE1" w14:textId="77777777" w:rsidR="00473D41" w:rsidRDefault="00473D41" w:rsidP="00473D41">
      <w:pPr>
        <w:shd w:val="clear" w:color="auto" w:fill="FFFFFF" w:themeFill="background1"/>
        <w:spacing w:line="270" w:lineRule="auto"/>
        <w:rPr>
          <w:rFonts w:ascii="Aptos" w:eastAsia="Aptos" w:hAnsi="Aptos" w:cs="Aptos"/>
        </w:rPr>
      </w:pPr>
      <w:r w:rsidRPr="37E82937">
        <w:rPr>
          <w:b/>
          <w:bCs/>
        </w:rPr>
        <w:lastRenderedPageBreak/>
        <w:t>Error Response: 500 Internal Server Error</w:t>
      </w:r>
      <w:r>
        <w:br/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>{</w:t>
      </w:r>
    </w:p>
    <w:p w14:paraId="78487FD2" w14:textId="77777777" w:rsidR="00473D41" w:rsidRDefault="00473D41" w:rsidP="00473D41">
      <w:pPr>
        <w:shd w:val="clear" w:color="auto" w:fill="FFFFFF" w:themeFill="background1"/>
        <w:spacing w:line="270" w:lineRule="auto"/>
      </w:pPr>
      <w:r w:rsidRPr="37E82937">
        <w:rPr>
          <w:rFonts w:ascii="Monaco" w:eastAsia="Monaco" w:hAnsi="Monaco" w:cs="Monaco"/>
          <w:color w:val="A31515"/>
          <w:sz w:val="18"/>
          <w:szCs w:val="18"/>
          <w:lang w:val="en-US"/>
        </w:rPr>
        <w:t>"message"</w:t>
      </w: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 xml:space="preserve">: </w:t>
      </w:r>
      <w:r w:rsidRPr="37E82937">
        <w:rPr>
          <w:rFonts w:ascii="Monaco" w:eastAsia="Monaco" w:hAnsi="Monaco" w:cs="Monaco"/>
          <w:color w:val="0451A5"/>
          <w:sz w:val="18"/>
          <w:szCs w:val="18"/>
          <w:lang w:val="en-US"/>
        </w:rPr>
        <w:t>"Internal server error"</w:t>
      </w:r>
    </w:p>
    <w:p w14:paraId="105C8744" w14:textId="77777777" w:rsidR="00473D41" w:rsidRDefault="00473D41" w:rsidP="00473D41">
      <w:pPr>
        <w:shd w:val="clear" w:color="auto" w:fill="FFFFFF" w:themeFill="background1"/>
        <w:spacing w:line="270" w:lineRule="auto"/>
      </w:pPr>
      <w:r w:rsidRPr="37E82937">
        <w:rPr>
          <w:rFonts w:ascii="Monaco" w:eastAsia="Monaco" w:hAnsi="Monaco" w:cs="Monaco"/>
          <w:color w:val="000000" w:themeColor="text1"/>
          <w:sz w:val="18"/>
          <w:szCs w:val="18"/>
          <w:lang w:val="en-US"/>
        </w:rPr>
        <w:t>}</w:t>
      </w:r>
    </w:p>
    <w:p w14:paraId="3C5FA293" w14:textId="5BA75F6E" w:rsidR="00473D41" w:rsidRDefault="007608DE" w:rsidP="1778E5AB">
      <w:pPr>
        <w:spacing w:line="278" w:lineRule="auto"/>
      </w:pPr>
      <w:r>
        <w:rPr>
          <w:noProof/>
        </w:rPr>
        <w:drawing>
          <wp:inline distT="0" distB="0" distL="0" distR="0" wp14:anchorId="1FAB90CE" wp14:editId="6B8E79D9">
            <wp:extent cx="5943600" cy="3599815"/>
            <wp:effectExtent l="0" t="0" r="0" b="0"/>
            <wp:docPr id="16316968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696857" name="Picture 163169685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9C1A9" w14:textId="77777777" w:rsidR="007608DE" w:rsidRDefault="007608DE" w:rsidP="1778E5AB">
      <w:pPr>
        <w:spacing w:line="278" w:lineRule="auto"/>
      </w:pPr>
    </w:p>
    <w:p w14:paraId="708EE313" w14:textId="34AA489D" w:rsidR="007608DE" w:rsidRDefault="007608DE" w:rsidP="1778E5AB">
      <w:pPr>
        <w:spacing w:line="278" w:lineRule="auto"/>
      </w:pPr>
      <w:r>
        <w:rPr>
          <w:noProof/>
        </w:rPr>
        <w:drawing>
          <wp:inline distT="0" distB="0" distL="0" distR="0" wp14:anchorId="03B07A7E" wp14:editId="1FA3D77C">
            <wp:extent cx="5943600" cy="3646805"/>
            <wp:effectExtent l="0" t="0" r="0" b="0"/>
            <wp:docPr id="7574441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444130" name="Picture 75744413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08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onaco">
    <w:panose1 w:val="00000000000000000000"/>
    <w:charset w:val="4D"/>
    <w:family w:val="auto"/>
    <w:pitch w:val="variable"/>
    <w:sig w:usb0="A00002FF" w:usb1="500039FB" w:usb2="00000000" w:usb3="00000000" w:csb0="00000197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A8sna2XX" int2:invalidationBookmarkName="" int2:hashCode="6T+E9pLGMplZ0F" int2:id="V5BheITo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8AC8213"/>
    <w:multiLevelType w:val="hybridMultilevel"/>
    <w:tmpl w:val="C358BFF8"/>
    <w:lvl w:ilvl="0" w:tplc="3EF24540">
      <w:start w:val="1"/>
      <w:numFmt w:val="bullet"/>
      <w:lvlText w:val=""/>
      <w:lvlJc w:val="left"/>
      <w:pPr>
        <w:ind w:left="780" w:hanging="420"/>
      </w:pPr>
      <w:rPr>
        <w:rFonts w:ascii="Symbol" w:hAnsi="Symbol" w:hint="default"/>
      </w:rPr>
    </w:lvl>
    <w:lvl w:ilvl="1" w:tplc="07BE7670">
      <w:start w:val="1"/>
      <w:numFmt w:val="bullet"/>
      <w:lvlText w:val="o"/>
      <w:lvlJc w:val="left"/>
      <w:pPr>
        <w:ind w:left="1500" w:hanging="420"/>
      </w:pPr>
      <w:rPr>
        <w:rFonts w:ascii="Courier New" w:hAnsi="Courier New" w:hint="default"/>
      </w:rPr>
    </w:lvl>
    <w:lvl w:ilvl="2" w:tplc="245A0F3A">
      <w:start w:val="1"/>
      <w:numFmt w:val="bullet"/>
      <w:lvlText w:val=""/>
      <w:lvlJc w:val="left"/>
      <w:pPr>
        <w:ind w:left="2220" w:hanging="420"/>
      </w:pPr>
      <w:rPr>
        <w:rFonts w:ascii="Wingdings" w:hAnsi="Wingdings" w:hint="default"/>
      </w:rPr>
    </w:lvl>
    <w:lvl w:ilvl="3" w:tplc="8974BAF4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4" w:tplc="BB041BA2">
      <w:start w:val="1"/>
      <w:numFmt w:val="bullet"/>
      <w:lvlText w:val="o"/>
      <w:lvlJc w:val="left"/>
      <w:pPr>
        <w:ind w:left="3660" w:hanging="420"/>
      </w:pPr>
      <w:rPr>
        <w:rFonts w:ascii="Courier New" w:hAnsi="Courier New" w:hint="default"/>
      </w:rPr>
    </w:lvl>
    <w:lvl w:ilvl="5" w:tplc="704EEF90">
      <w:start w:val="1"/>
      <w:numFmt w:val="bullet"/>
      <w:lvlText w:val=""/>
      <w:lvlJc w:val="left"/>
      <w:pPr>
        <w:ind w:left="4380" w:hanging="420"/>
      </w:pPr>
      <w:rPr>
        <w:rFonts w:ascii="Wingdings" w:hAnsi="Wingdings" w:hint="default"/>
      </w:rPr>
    </w:lvl>
    <w:lvl w:ilvl="6" w:tplc="1474FB56">
      <w:start w:val="1"/>
      <w:numFmt w:val="bullet"/>
      <w:lvlText w:val=""/>
      <w:lvlJc w:val="left"/>
      <w:pPr>
        <w:ind w:left="5100" w:hanging="420"/>
      </w:pPr>
      <w:rPr>
        <w:rFonts w:ascii="Symbol" w:hAnsi="Symbol" w:hint="default"/>
      </w:rPr>
    </w:lvl>
    <w:lvl w:ilvl="7" w:tplc="C8AE657E">
      <w:start w:val="1"/>
      <w:numFmt w:val="bullet"/>
      <w:lvlText w:val="o"/>
      <w:lvlJc w:val="left"/>
      <w:pPr>
        <w:ind w:left="5820" w:hanging="420"/>
      </w:pPr>
      <w:rPr>
        <w:rFonts w:ascii="Courier New" w:hAnsi="Courier New" w:hint="default"/>
      </w:rPr>
    </w:lvl>
    <w:lvl w:ilvl="8" w:tplc="11B24556">
      <w:start w:val="1"/>
      <w:numFmt w:val="bullet"/>
      <w:lvlText w:val=""/>
      <w:lvlJc w:val="left"/>
      <w:pPr>
        <w:ind w:left="6540" w:hanging="420"/>
      </w:pPr>
      <w:rPr>
        <w:rFonts w:ascii="Wingdings" w:hAnsi="Wingdings" w:hint="default"/>
      </w:rPr>
    </w:lvl>
  </w:abstractNum>
  <w:num w:numId="1" w16cid:durableId="11248081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5FAE174"/>
    <w:rsid w:val="00091691"/>
    <w:rsid w:val="00133832"/>
    <w:rsid w:val="001A09F5"/>
    <w:rsid w:val="001D2ADE"/>
    <w:rsid w:val="00210D50"/>
    <w:rsid w:val="002B0A6A"/>
    <w:rsid w:val="002E3F6A"/>
    <w:rsid w:val="00371AE0"/>
    <w:rsid w:val="00386BE9"/>
    <w:rsid w:val="00446124"/>
    <w:rsid w:val="004722BD"/>
    <w:rsid w:val="00473D41"/>
    <w:rsid w:val="004D52D9"/>
    <w:rsid w:val="00522C18"/>
    <w:rsid w:val="0054596A"/>
    <w:rsid w:val="00585912"/>
    <w:rsid w:val="006336D5"/>
    <w:rsid w:val="00662139"/>
    <w:rsid w:val="007215A6"/>
    <w:rsid w:val="00754588"/>
    <w:rsid w:val="00760108"/>
    <w:rsid w:val="007608DE"/>
    <w:rsid w:val="00786885"/>
    <w:rsid w:val="007A33F9"/>
    <w:rsid w:val="0081753C"/>
    <w:rsid w:val="00971A74"/>
    <w:rsid w:val="009920C2"/>
    <w:rsid w:val="00A74BF6"/>
    <w:rsid w:val="00A9026B"/>
    <w:rsid w:val="00AA3685"/>
    <w:rsid w:val="00B3301A"/>
    <w:rsid w:val="00B35149"/>
    <w:rsid w:val="00B86ABB"/>
    <w:rsid w:val="00BD34CB"/>
    <w:rsid w:val="00BF7D3D"/>
    <w:rsid w:val="00C14232"/>
    <w:rsid w:val="00C20E12"/>
    <w:rsid w:val="00C4517A"/>
    <w:rsid w:val="00E27751"/>
    <w:rsid w:val="00E80B62"/>
    <w:rsid w:val="01476B9B"/>
    <w:rsid w:val="030A66A5"/>
    <w:rsid w:val="034A2D03"/>
    <w:rsid w:val="037E7211"/>
    <w:rsid w:val="03815729"/>
    <w:rsid w:val="065FE3C6"/>
    <w:rsid w:val="06A586DA"/>
    <w:rsid w:val="06B40B58"/>
    <w:rsid w:val="075FB48C"/>
    <w:rsid w:val="07C6BA8E"/>
    <w:rsid w:val="07EB0F0A"/>
    <w:rsid w:val="087008BE"/>
    <w:rsid w:val="08ECDB40"/>
    <w:rsid w:val="093BD54D"/>
    <w:rsid w:val="0A114B54"/>
    <w:rsid w:val="0A4B7E95"/>
    <w:rsid w:val="0AF52BD8"/>
    <w:rsid w:val="0B0C2236"/>
    <w:rsid w:val="0B420735"/>
    <w:rsid w:val="0CAC0868"/>
    <w:rsid w:val="0D9565FA"/>
    <w:rsid w:val="0DE49F9A"/>
    <w:rsid w:val="0DFCA5B1"/>
    <w:rsid w:val="0E4DACE9"/>
    <w:rsid w:val="0E821BC4"/>
    <w:rsid w:val="0EA52BA6"/>
    <w:rsid w:val="0F72B267"/>
    <w:rsid w:val="0F8492BF"/>
    <w:rsid w:val="0F84D16B"/>
    <w:rsid w:val="0F97836C"/>
    <w:rsid w:val="10E73574"/>
    <w:rsid w:val="1221F9ED"/>
    <w:rsid w:val="14FE1A42"/>
    <w:rsid w:val="15E2FAA3"/>
    <w:rsid w:val="16A723ED"/>
    <w:rsid w:val="1778E5AB"/>
    <w:rsid w:val="1A1D8F72"/>
    <w:rsid w:val="1A34B030"/>
    <w:rsid w:val="1B1F07FC"/>
    <w:rsid w:val="1C8A462E"/>
    <w:rsid w:val="1D3762A8"/>
    <w:rsid w:val="1DC3B3FF"/>
    <w:rsid w:val="1E3F97F9"/>
    <w:rsid w:val="1FD0463D"/>
    <w:rsid w:val="210DB2A2"/>
    <w:rsid w:val="2251F719"/>
    <w:rsid w:val="22AC9E13"/>
    <w:rsid w:val="22E80D74"/>
    <w:rsid w:val="25B6A0BD"/>
    <w:rsid w:val="25FAE174"/>
    <w:rsid w:val="2910E66D"/>
    <w:rsid w:val="2AEA08EE"/>
    <w:rsid w:val="2BBDDF69"/>
    <w:rsid w:val="2C128B0A"/>
    <w:rsid w:val="2C89AC23"/>
    <w:rsid w:val="2D3E6DD5"/>
    <w:rsid w:val="2DEAC3CC"/>
    <w:rsid w:val="2EAB8CEC"/>
    <w:rsid w:val="2EFF2ED6"/>
    <w:rsid w:val="30EBB8F3"/>
    <w:rsid w:val="320731E6"/>
    <w:rsid w:val="32ED6B68"/>
    <w:rsid w:val="332B5398"/>
    <w:rsid w:val="34AD1CD1"/>
    <w:rsid w:val="36F1288D"/>
    <w:rsid w:val="37E82937"/>
    <w:rsid w:val="3A754404"/>
    <w:rsid w:val="3C5CC26D"/>
    <w:rsid w:val="3CCDC5F6"/>
    <w:rsid w:val="3D0DE8B1"/>
    <w:rsid w:val="3E279DF4"/>
    <w:rsid w:val="408803D4"/>
    <w:rsid w:val="40C99762"/>
    <w:rsid w:val="425DCF8B"/>
    <w:rsid w:val="43819B71"/>
    <w:rsid w:val="445D4D7A"/>
    <w:rsid w:val="45800CB4"/>
    <w:rsid w:val="45EDE13A"/>
    <w:rsid w:val="46B39E57"/>
    <w:rsid w:val="48F751F5"/>
    <w:rsid w:val="49610E50"/>
    <w:rsid w:val="49A3FC5A"/>
    <w:rsid w:val="4A5EFA29"/>
    <w:rsid w:val="4B150075"/>
    <w:rsid w:val="4B3875F0"/>
    <w:rsid w:val="4CF63B07"/>
    <w:rsid w:val="4D384D9A"/>
    <w:rsid w:val="4DCCFB6C"/>
    <w:rsid w:val="4E41EB25"/>
    <w:rsid w:val="4E695C53"/>
    <w:rsid w:val="4F3E43E8"/>
    <w:rsid w:val="4FE4DC62"/>
    <w:rsid w:val="50B9684F"/>
    <w:rsid w:val="50EBFAA0"/>
    <w:rsid w:val="51E1887F"/>
    <w:rsid w:val="5206F3AC"/>
    <w:rsid w:val="544D6B37"/>
    <w:rsid w:val="55703E1A"/>
    <w:rsid w:val="55A05580"/>
    <w:rsid w:val="560FEB07"/>
    <w:rsid w:val="563EB938"/>
    <w:rsid w:val="56960395"/>
    <w:rsid w:val="57703A57"/>
    <w:rsid w:val="591D0130"/>
    <w:rsid w:val="5964F940"/>
    <w:rsid w:val="59D9232F"/>
    <w:rsid w:val="5A794E22"/>
    <w:rsid w:val="5AB4A7B9"/>
    <w:rsid w:val="5D7F26AE"/>
    <w:rsid w:val="5EC23F99"/>
    <w:rsid w:val="5EC77944"/>
    <w:rsid w:val="5EFCD8DF"/>
    <w:rsid w:val="5F20E715"/>
    <w:rsid w:val="5F4C2681"/>
    <w:rsid w:val="5F8202A2"/>
    <w:rsid w:val="60AAB272"/>
    <w:rsid w:val="614F42EB"/>
    <w:rsid w:val="61FB6BD1"/>
    <w:rsid w:val="63A5BF9E"/>
    <w:rsid w:val="6704B1FC"/>
    <w:rsid w:val="68A8A640"/>
    <w:rsid w:val="68C3B855"/>
    <w:rsid w:val="68EF416A"/>
    <w:rsid w:val="69118583"/>
    <w:rsid w:val="69D80A35"/>
    <w:rsid w:val="6A7B9E6B"/>
    <w:rsid w:val="6AB2420B"/>
    <w:rsid w:val="6C279DA4"/>
    <w:rsid w:val="6D0B62A8"/>
    <w:rsid w:val="6D682E41"/>
    <w:rsid w:val="6E2D626A"/>
    <w:rsid w:val="6EF583C0"/>
    <w:rsid w:val="6F1D6F5C"/>
    <w:rsid w:val="70643190"/>
    <w:rsid w:val="708B780A"/>
    <w:rsid w:val="70A4781D"/>
    <w:rsid w:val="71EA19E1"/>
    <w:rsid w:val="746AF194"/>
    <w:rsid w:val="74F40D85"/>
    <w:rsid w:val="74FCB1E1"/>
    <w:rsid w:val="75050450"/>
    <w:rsid w:val="75AC7767"/>
    <w:rsid w:val="75AEBFEC"/>
    <w:rsid w:val="764BF749"/>
    <w:rsid w:val="765D5A88"/>
    <w:rsid w:val="76D6D2AD"/>
    <w:rsid w:val="77822922"/>
    <w:rsid w:val="780D3543"/>
    <w:rsid w:val="784DEC67"/>
    <w:rsid w:val="7851A7FD"/>
    <w:rsid w:val="78949744"/>
    <w:rsid w:val="798FDA87"/>
    <w:rsid w:val="7A0FDAF8"/>
    <w:rsid w:val="7B538AD3"/>
    <w:rsid w:val="7C05AA7F"/>
    <w:rsid w:val="7C52817B"/>
    <w:rsid w:val="7C96213C"/>
    <w:rsid w:val="7CB394EC"/>
    <w:rsid w:val="7D4E94FE"/>
    <w:rsid w:val="7E5DD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5FAE174"/>
  <w15:chartTrackingRefBased/>
  <w15:docId w15:val="{D470F271-6529-4044-835F-DC356E844B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4588"/>
    <w:pPr>
      <w:spacing w:after="0" w:line="240" w:lineRule="auto"/>
    </w:pPr>
    <w:rPr>
      <w:rFonts w:ascii="Times New Roman" w:eastAsia="Times New Roman" w:hAnsi="Times New Roman" w:cs="Times New Roman"/>
      <w:lang w:val="en-GB"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 w:line="27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US" w:eastAsia="ja-JP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 w:line="27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US" w:eastAsia="ja-JP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 w:line="279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  <w:lang w:val="en-US" w:eastAsia="ja-JP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 w:line="279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lang w:val="en-US" w:eastAsia="ja-JP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 w:line="279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lang w:val="en-US" w:eastAsia="ja-JP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line="27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lang w:val="en-US" w:eastAsia="ja-JP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line="27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lang w:val="en-US" w:eastAsia="ja-JP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line="27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lang w:val="en-US" w:eastAsia="ja-JP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line="27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  <w:spacing w:after="160" w:line="27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  <w:lang w:val="en-US" w:eastAsia="ja-JP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 w:after="160" w:line="279" w:lineRule="auto"/>
      <w:jc w:val="center"/>
    </w:pPr>
    <w:rPr>
      <w:rFonts w:asciiTheme="minorHAnsi" w:eastAsiaTheme="minorEastAsia" w:hAnsiTheme="minorHAnsi" w:cstheme="minorBidi"/>
      <w:i/>
      <w:iCs/>
      <w:color w:val="404040" w:themeColor="text1" w:themeTint="BF"/>
      <w:lang w:val="en-US" w:eastAsia="ja-JP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9" w:lineRule="auto"/>
      <w:ind w:left="864" w:right="864"/>
      <w:jc w:val="center"/>
    </w:pPr>
    <w:rPr>
      <w:rFonts w:asciiTheme="minorHAnsi" w:eastAsiaTheme="minorEastAsia" w:hAnsiTheme="minorHAnsi" w:cstheme="minorBidi"/>
      <w:i/>
      <w:iCs/>
      <w:color w:val="0F4761" w:themeColor="accent1" w:themeShade="BF"/>
      <w:lang w:val="en-US" w:eastAsia="ja-JP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pPr>
      <w:spacing w:after="160" w:line="279" w:lineRule="auto"/>
      <w:ind w:firstLineChars="200" w:firstLine="420"/>
    </w:pPr>
    <w:rPr>
      <w:rFonts w:asciiTheme="minorHAnsi" w:eastAsiaTheme="minorEastAsia" w:hAnsiTheme="minorHAnsi" w:cstheme="minorBidi"/>
      <w:lang w:val="en-US" w:eastAsia="ja-JP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201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9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1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82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08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3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59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7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2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17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25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6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18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6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1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customXml" Target="../customXml/item2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customXml" Target="../customXml/item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microsoft.com/office/2020/10/relationships/intelligence" Target="intelligence2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882F682F4C9F347B2AA3DAB14AE607D" ma:contentTypeVersion="12" ma:contentTypeDescription="Create a new document." ma:contentTypeScope="" ma:versionID="de5acf882d8ef93d80d7b705572e04cc">
  <xsd:schema xmlns:xsd="http://www.w3.org/2001/XMLSchema" xmlns:xs="http://www.w3.org/2001/XMLSchema" xmlns:p="http://schemas.microsoft.com/office/2006/metadata/properties" xmlns:ns2="29b14e01-21a3-4bdd-83d5-6ed7b18e574e" xmlns:ns3="fd86dd8e-0a90-42c4-bc88-fbc0337aa131" targetNamespace="http://schemas.microsoft.com/office/2006/metadata/properties" ma:root="true" ma:fieldsID="1372b29c3fad35779f131daa4ae901c0" ns2:_="" ns3:_="">
    <xsd:import namespace="29b14e01-21a3-4bdd-83d5-6ed7b18e574e"/>
    <xsd:import namespace="fd86dd8e-0a90-42c4-bc88-fbc0337aa13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9b14e01-21a3-4bdd-83d5-6ed7b18e57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1425ee3e-6652-48b1-bc61-2344806f6e7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86dd8e-0a90-42c4-bc88-fbc0337aa131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dd2b3b3d-fa40-407d-bba9-3d684bc7a815}" ma:internalName="TaxCatchAll" ma:showField="CatchAllData" ma:web="fd86dd8e-0a90-42c4-bc88-fbc0337aa13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FC15429-ECAC-4F38-85E5-961577B9F34E}"/>
</file>

<file path=customXml/itemProps2.xml><?xml version="1.0" encoding="utf-8"?>
<ds:datastoreItem xmlns:ds="http://schemas.openxmlformats.org/officeDocument/2006/customXml" ds:itemID="{4F181235-39F5-47BB-92BF-2660B9C751B7}"/>
</file>

<file path=docProps/app.xml><?xml version="1.0" encoding="utf-8"?>
<Properties xmlns="http://schemas.openxmlformats.org/officeDocument/2006/extended-properties" xmlns:vt="http://schemas.openxmlformats.org/officeDocument/2006/docPropsVTypes">
  <Template>.~WRD0000</Template>
  <TotalTime>23</TotalTime>
  <Pages>18</Pages>
  <Words>1469</Words>
  <Characters>8376</Characters>
  <Application>Microsoft Office Word</Application>
  <DocSecurity>0</DocSecurity>
  <Lines>69</Lines>
  <Paragraphs>19</Paragraphs>
  <ScaleCrop>false</ScaleCrop>
  <Company/>
  <LinksUpToDate>false</LinksUpToDate>
  <CharactersWithSpaces>9826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Wei, Tianyao</dc:creator>
  <cp:keywords/>
  <dc:description/>
  <cp:lastModifiedBy>Alan Lu</cp:lastModifiedBy>
  <cp:revision>24</cp:revision>
  <dcterms:created xsi:type="dcterms:W3CDTF">2024-09-18T14:14:00Z</dcterms:created>
  <dcterms:modified xsi:type="dcterms:W3CDTF">2024-09-26T10:06:00Z</dcterms:modified>
</cp:coreProperties>
</file>